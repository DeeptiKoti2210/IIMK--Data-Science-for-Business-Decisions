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D11" w:rsidRDefault="00F60D11" w:rsidP="008842F0">
      <w:pPr>
        <w:pStyle w:val="Title2"/>
        <w:rPr>
          <w:sz w:val="32"/>
          <w:szCs w:val="32"/>
        </w:rPr>
      </w:pPr>
    </w:p>
    <w:p w:rsidR="00F60D11" w:rsidRPr="008F5B99" w:rsidRDefault="00A66475" w:rsidP="008842F0">
      <w:pPr>
        <w:pStyle w:val="Title2"/>
        <w:rPr>
          <w:b/>
          <w:sz w:val="32"/>
          <w:szCs w:val="32"/>
        </w:rPr>
      </w:pPr>
      <w:bookmarkStart w:id="0" w:name="_GoBack"/>
      <w:r w:rsidRPr="008F5B99">
        <w:rPr>
          <w:b/>
          <w:sz w:val="32"/>
          <w:szCs w:val="32"/>
        </w:rPr>
        <w:t>A DATA-DRIVEN EXPLORATION OF INDIAN MAKE</w:t>
      </w:r>
    </w:p>
    <w:p w:rsidR="00F60D11" w:rsidRPr="008F5B99" w:rsidRDefault="00A66475" w:rsidP="008842F0">
      <w:pPr>
        <w:pStyle w:val="Title2"/>
        <w:rPr>
          <w:b/>
          <w:sz w:val="32"/>
          <w:szCs w:val="32"/>
        </w:rPr>
      </w:pPr>
      <w:r w:rsidRPr="008F5B99">
        <w:rPr>
          <w:b/>
          <w:sz w:val="32"/>
          <w:szCs w:val="32"/>
        </w:rPr>
        <w:t>CAR</w:t>
      </w:r>
      <w:r w:rsidR="00F60D11" w:rsidRPr="008F5B99">
        <w:rPr>
          <w:b/>
          <w:sz w:val="32"/>
          <w:szCs w:val="32"/>
        </w:rPr>
        <w:t xml:space="preserve"> CRASH</w:t>
      </w:r>
      <w:r w:rsidRPr="008F5B99">
        <w:rPr>
          <w:b/>
          <w:sz w:val="32"/>
          <w:szCs w:val="32"/>
        </w:rPr>
        <w:t xml:space="preserve"> </w:t>
      </w:r>
      <w:r w:rsidR="00F60D11" w:rsidRPr="008F5B99">
        <w:rPr>
          <w:b/>
          <w:sz w:val="32"/>
          <w:szCs w:val="32"/>
        </w:rPr>
        <w:t>DATA</w:t>
      </w:r>
      <w:r w:rsidRPr="008F5B99">
        <w:rPr>
          <w:b/>
          <w:sz w:val="32"/>
          <w:szCs w:val="32"/>
        </w:rPr>
        <w:t xml:space="preserve"> </w:t>
      </w:r>
      <w:r w:rsidR="00F60D11" w:rsidRPr="008F5B99">
        <w:rPr>
          <w:b/>
          <w:sz w:val="32"/>
          <w:szCs w:val="32"/>
        </w:rPr>
        <w:t>THROUGH</w:t>
      </w:r>
      <w:r w:rsidRPr="008F5B99">
        <w:rPr>
          <w:b/>
          <w:sz w:val="32"/>
          <w:szCs w:val="32"/>
        </w:rPr>
        <w:t xml:space="preserve"> </w:t>
      </w:r>
      <w:r w:rsidR="00F60D11" w:rsidRPr="008F5B99">
        <w:rPr>
          <w:b/>
          <w:sz w:val="32"/>
          <w:szCs w:val="32"/>
        </w:rPr>
        <w:t>MODELING</w:t>
      </w:r>
    </w:p>
    <w:p w:rsidR="00A66475" w:rsidRPr="008F5B99" w:rsidRDefault="00F60D11" w:rsidP="008842F0">
      <w:pPr>
        <w:pStyle w:val="Title2"/>
        <w:rPr>
          <w:b/>
          <w:sz w:val="32"/>
          <w:szCs w:val="32"/>
        </w:rPr>
      </w:pPr>
      <w:r w:rsidRPr="008F5B99">
        <w:rPr>
          <w:b/>
          <w:sz w:val="32"/>
          <w:szCs w:val="32"/>
        </w:rPr>
        <w:t>AND</w:t>
      </w:r>
      <w:r w:rsidR="00A66475" w:rsidRPr="008F5B99">
        <w:rPr>
          <w:b/>
          <w:sz w:val="32"/>
          <w:szCs w:val="32"/>
        </w:rPr>
        <w:t xml:space="preserve"> </w:t>
      </w:r>
      <w:r w:rsidRPr="008F5B99">
        <w:rPr>
          <w:b/>
          <w:sz w:val="32"/>
          <w:szCs w:val="32"/>
        </w:rPr>
        <w:t>ENSEMBLE</w:t>
      </w:r>
      <w:r w:rsidR="00A66475" w:rsidRPr="008F5B99">
        <w:rPr>
          <w:b/>
          <w:sz w:val="32"/>
          <w:szCs w:val="32"/>
        </w:rPr>
        <w:t xml:space="preserve"> </w:t>
      </w:r>
      <w:r w:rsidRPr="008F5B99">
        <w:rPr>
          <w:b/>
          <w:sz w:val="32"/>
          <w:szCs w:val="32"/>
        </w:rPr>
        <w:t>TECHNIQUES</w:t>
      </w:r>
    </w:p>
    <w:bookmarkEnd w:id="0"/>
    <w:p w:rsidR="00A66475" w:rsidRDefault="00A66475" w:rsidP="008842F0">
      <w:pPr>
        <w:pStyle w:val="Title2"/>
      </w:pPr>
    </w:p>
    <w:p w:rsidR="00A66475" w:rsidRPr="00A66475" w:rsidRDefault="00A66475" w:rsidP="008842F0">
      <w:pPr>
        <w:pStyle w:val="Title2"/>
        <w:rPr>
          <w:b/>
          <w:u w:val="single"/>
        </w:rPr>
      </w:pPr>
      <w:r w:rsidRPr="00A66475">
        <w:rPr>
          <w:b/>
          <w:u w:val="single"/>
        </w:rPr>
        <w:t xml:space="preserve">PROJECT </w:t>
      </w:r>
      <w:r>
        <w:rPr>
          <w:b/>
          <w:u w:val="single"/>
        </w:rPr>
        <w:t>PROPOSAL</w:t>
      </w:r>
    </w:p>
    <w:p w:rsidR="00A66475" w:rsidRDefault="00A66475" w:rsidP="008842F0">
      <w:pPr>
        <w:pStyle w:val="Title2"/>
      </w:pPr>
    </w:p>
    <w:p w:rsidR="00A66475" w:rsidRDefault="00A66475" w:rsidP="008842F0">
      <w:pPr>
        <w:pStyle w:val="Title2"/>
      </w:pPr>
      <w:r>
        <w:t>SUBMITTED IN PARTIAL FULFILLMENT OF THE REQUIREMENTS FOR</w:t>
      </w:r>
    </w:p>
    <w:p w:rsidR="00A66475" w:rsidRDefault="00A66475" w:rsidP="008842F0">
      <w:pPr>
        <w:pStyle w:val="Title2"/>
      </w:pPr>
      <w:r>
        <w:t>THE PROFESSIONAL CERTIFICATE PROGRAM IN</w:t>
      </w:r>
    </w:p>
    <w:p w:rsidR="00A66475" w:rsidRDefault="00A66475" w:rsidP="008842F0">
      <w:pPr>
        <w:pStyle w:val="Title2"/>
      </w:pPr>
      <w:r>
        <w:t>DATA SCIENCE FOR BUSINESS DECISIONS</w:t>
      </w:r>
    </w:p>
    <w:p w:rsidR="00A66475" w:rsidRDefault="00A66475" w:rsidP="008842F0">
      <w:pPr>
        <w:pStyle w:val="Title2"/>
      </w:pPr>
      <w:r>
        <w:t>BY</w:t>
      </w:r>
    </w:p>
    <w:p w:rsidR="00A66475" w:rsidRPr="00A66475" w:rsidRDefault="00A66475" w:rsidP="008842F0">
      <w:pPr>
        <w:pStyle w:val="Title2"/>
        <w:rPr>
          <w:b/>
        </w:rPr>
      </w:pPr>
      <w:r w:rsidRPr="00A66475">
        <w:rPr>
          <w:b/>
        </w:rPr>
        <w:t>GROUP</w:t>
      </w:r>
      <w:r w:rsidR="008F5B99">
        <w:rPr>
          <w:b/>
        </w:rPr>
        <w:t>-</w:t>
      </w:r>
      <w:r w:rsidRPr="00A66475">
        <w:rPr>
          <w:b/>
        </w:rPr>
        <w:t>0</w:t>
      </w:r>
      <w:r w:rsidR="008F5B99">
        <w:rPr>
          <w:b/>
        </w:rPr>
        <w:t>9</w:t>
      </w:r>
      <w:r w:rsidRPr="00A66475">
        <w:rPr>
          <w:b/>
        </w:rPr>
        <w:t>_DSBD-01</w:t>
      </w:r>
    </w:p>
    <w:p w:rsidR="00A66475" w:rsidRDefault="00A66475" w:rsidP="008842F0">
      <w:pPr>
        <w:pStyle w:val="Title2"/>
      </w:pPr>
      <w:r>
        <w:t>INDIAN INSTITUTE OF MANAGEMENT KOZHIKODE</w:t>
      </w:r>
    </w:p>
    <w:p w:rsidR="00AD5F08" w:rsidRPr="00C36E6C" w:rsidRDefault="00A66475" w:rsidP="00C36E6C">
      <w:pPr>
        <w:pStyle w:val="Title2"/>
        <w:rPr>
          <w:b/>
        </w:rPr>
      </w:pPr>
      <w:r w:rsidRPr="00F60D11">
        <w:rPr>
          <w:b/>
        </w:rPr>
        <w:t>Date</w:t>
      </w:r>
      <w:r w:rsidR="00F60D11" w:rsidRPr="00F60D11">
        <w:rPr>
          <w:b/>
        </w:rPr>
        <w:t>: 1</w:t>
      </w:r>
      <w:r w:rsidR="00F60D11" w:rsidRPr="00F60D11">
        <w:rPr>
          <w:b/>
          <w:vertAlign w:val="superscript"/>
        </w:rPr>
        <w:t xml:space="preserve">ST </w:t>
      </w:r>
      <w:r w:rsidR="00F60D11" w:rsidRPr="00F60D11">
        <w:rPr>
          <w:b/>
        </w:rPr>
        <w:t>MAY, 2024</w:t>
      </w:r>
    </w:p>
    <w:p w:rsidR="00AD5F08" w:rsidRDefault="00AD5F08" w:rsidP="008842F0">
      <w:pPr>
        <w:ind w:firstLine="0"/>
        <w:jc w:val="center"/>
        <w:rPr>
          <w:b/>
          <w:u w:val="single"/>
        </w:rPr>
      </w:pPr>
    </w:p>
    <w:p w:rsidR="00AD5F08" w:rsidRDefault="00AD5F08" w:rsidP="008842F0">
      <w:pPr>
        <w:ind w:firstLine="0"/>
        <w:jc w:val="center"/>
        <w:rPr>
          <w:u w:val="single"/>
        </w:rPr>
      </w:pPr>
      <w:r w:rsidRPr="00AD5F08">
        <w:rPr>
          <w:u w:val="single"/>
        </w:rPr>
        <w:t>GROUP MEMBERS</w:t>
      </w:r>
      <w:r>
        <w:rPr>
          <w:u w:val="single"/>
        </w:rPr>
        <w:t>:</w:t>
      </w:r>
    </w:p>
    <w:p w:rsidR="00AD5F08" w:rsidRPr="00AD5F08" w:rsidRDefault="003D6B44" w:rsidP="00AD5F08">
      <w:pPr>
        <w:spacing w:line="240" w:lineRule="auto"/>
        <w:ind w:firstLine="0"/>
        <w:jc w:val="center"/>
        <w:rPr>
          <w:rFonts w:ascii="Times New Roman" w:eastAsia="Times New Roman" w:hAnsi="Times New Roman" w:cs="Times New Roman"/>
          <w:color w:val="222222"/>
          <w:kern w:val="0"/>
          <w:lang w:val="en-IN" w:eastAsia="en-IN"/>
        </w:rPr>
      </w:pPr>
      <w:r w:rsidRPr="00AD5F08">
        <w:rPr>
          <w:rFonts w:ascii="Times New Roman" w:eastAsia="Times New Roman" w:hAnsi="Times New Roman" w:cs="Times New Roman"/>
          <w:color w:val="222222"/>
          <w:kern w:val="0"/>
          <w:lang w:val="en-IN" w:eastAsia="en-IN"/>
        </w:rPr>
        <w:t>PULKIT BANSAL</w:t>
      </w:r>
    </w:p>
    <w:p w:rsidR="00AD5F08" w:rsidRPr="00AD5F08" w:rsidRDefault="003D6B44" w:rsidP="00AD5F08">
      <w:pPr>
        <w:spacing w:line="240" w:lineRule="auto"/>
        <w:ind w:firstLine="0"/>
        <w:jc w:val="center"/>
        <w:rPr>
          <w:rFonts w:ascii="Times New Roman" w:eastAsia="Times New Roman" w:hAnsi="Times New Roman" w:cs="Times New Roman"/>
          <w:color w:val="222222"/>
          <w:kern w:val="0"/>
          <w:lang w:val="en-IN" w:eastAsia="en-IN"/>
        </w:rPr>
      </w:pPr>
      <w:r w:rsidRPr="00AD5F08">
        <w:rPr>
          <w:rFonts w:ascii="Times New Roman" w:eastAsia="Times New Roman" w:hAnsi="Times New Roman" w:cs="Times New Roman"/>
          <w:color w:val="222222"/>
          <w:kern w:val="0"/>
          <w:lang w:val="en-IN" w:eastAsia="en-IN"/>
        </w:rPr>
        <w:t>VIVEK KUMAR</w:t>
      </w:r>
    </w:p>
    <w:p w:rsidR="00AD5F08" w:rsidRPr="00AD5F08" w:rsidRDefault="003D6B44" w:rsidP="00AD5F08">
      <w:pPr>
        <w:spacing w:line="240" w:lineRule="auto"/>
        <w:ind w:firstLine="0"/>
        <w:jc w:val="center"/>
        <w:rPr>
          <w:rFonts w:ascii="Times New Roman" w:eastAsia="Times New Roman" w:hAnsi="Times New Roman" w:cs="Times New Roman"/>
          <w:color w:val="222222"/>
          <w:kern w:val="0"/>
          <w:lang w:val="en-IN" w:eastAsia="en-IN"/>
        </w:rPr>
      </w:pPr>
      <w:r w:rsidRPr="00AD5F08">
        <w:rPr>
          <w:rFonts w:ascii="Times New Roman" w:eastAsia="Times New Roman" w:hAnsi="Times New Roman" w:cs="Times New Roman"/>
          <w:color w:val="222222"/>
          <w:kern w:val="0"/>
          <w:lang w:val="en-IN" w:eastAsia="en-IN"/>
        </w:rPr>
        <w:t>DEEPTI KOTI</w:t>
      </w:r>
    </w:p>
    <w:p w:rsidR="00AD5F08" w:rsidRPr="00AD5F08" w:rsidRDefault="003D6B44" w:rsidP="00AD5F08">
      <w:pPr>
        <w:spacing w:line="240" w:lineRule="auto"/>
        <w:ind w:firstLine="0"/>
        <w:jc w:val="center"/>
        <w:rPr>
          <w:rFonts w:ascii="Times New Roman" w:eastAsia="Times New Roman" w:hAnsi="Times New Roman" w:cs="Times New Roman"/>
          <w:color w:val="222222"/>
          <w:kern w:val="0"/>
          <w:lang w:val="en-IN" w:eastAsia="en-IN"/>
        </w:rPr>
      </w:pPr>
      <w:r w:rsidRPr="00AD5F08">
        <w:rPr>
          <w:rFonts w:ascii="Times New Roman" w:eastAsia="Times New Roman" w:hAnsi="Times New Roman" w:cs="Times New Roman"/>
          <w:color w:val="222222"/>
          <w:kern w:val="0"/>
          <w:lang w:val="en-IN" w:eastAsia="en-IN"/>
        </w:rPr>
        <w:t>UPPU UMA MAHESH</w:t>
      </w:r>
    </w:p>
    <w:p w:rsidR="00AD5F08" w:rsidRPr="00AD5F08" w:rsidRDefault="003D6B44" w:rsidP="00AD5F08">
      <w:pPr>
        <w:spacing w:line="240" w:lineRule="auto"/>
        <w:ind w:firstLine="0"/>
        <w:jc w:val="center"/>
        <w:rPr>
          <w:rFonts w:ascii="Times New Roman" w:eastAsia="Times New Roman" w:hAnsi="Times New Roman" w:cs="Times New Roman"/>
          <w:color w:val="222222"/>
          <w:kern w:val="0"/>
          <w:lang w:val="en-IN" w:eastAsia="en-IN"/>
        </w:rPr>
      </w:pPr>
      <w:r w:rsidRPr="00AD5F08">
        <w:rPr>
          <w:rFonts w:ascii="Times New Roman" w:eastAsia="Times New Roman" w:hAnsi="Times New Roman" w:cs="Times New Roman"/>
          <w:color w:val="222222"/>
          <w:kern w:val="0"/>
          <w:lang w:val="en-IN" w:eastAsia="en-IN"/>
        </w:rPr>
        <w:t>SUMIT BHANDARI</w:t>
      </w:r>
    </w:p>
    <w:p w:rsidR="003D6B44" w:rsidRPr="003D6B44" w:rsidRDefault="003D6B44" w:rsidP="003D6B44">
      <w:pPr>
        <w:spacing w:line="240" w:lineRule="auto"/>
        <w:ind w:firstLine="0"/>
        <w:jc w:val="center"/>
        <w:rPr>
          <w:rFonts w:ascii="Times New Roman" w:eastAsia="Times New Roman" w:hAnsi="Times New Roman" w:cs="Times New Roman"/>
          <w:color w:val="222222"/>
          <w:kern w:val="0"/>
          <w:lang w:val="en-IN" w:eastAsia="en-IN"/>
        </w:rPr>
      </w:pPr>
      <w:r w:rsidRPr="003D6B44">
        <w:rPr>
          <w:rFonts w:ascii="Times New Roman" w:eastAsia="Times New Roman" w:hAnsi="Times New Roman" w:cs="Times New Roman"/>
          <w:color w:val="222222"/>
          <w:kern w:val="0"/>
          <w:lang w:val="en-IN" w:eastAsia="en-IN"/>
        </w:rPr>
        <w:t>SUBASH S</w:t>
      </w:r>
      <w:r w:rsidR="002A3FB8">
        <w:rPr>
          <w:rFonts w:ascii="Times New Roman" w:eastAsia="Times New Roman" w:hAnsi="Times New Roman" w:cs="Times New Roman"/>
          <w:color w:val="222222"/>
          <w:kern w:val="0"/>
          <w:lang w:val="en-IN" w:eastAsia="en-IN"/>
        </w:rPr>
        <w:t>.</w:t>
      </w:r>
    </w:p>
    <w:p w:rsidR="003D6B44" w:rsidRPr="003D6B44" w:rsidRDefault="003D6B44" w:rsidP="003D6B44">
      <w:pPr>
        <w:spacing w:line="240" w:lineRule="auto"/>
        <w:ind w:firstLine="0"/>
        <w:jc w:val="center"/>
        <w:rPr>
          <w:rFonts w:ascii="Times New Roman" w:eastAsia="Times New Roman" w:hAnsi="Times New Roman" w:cs="Times New Roman"/>
          <w:color w:val="222222"/>
          <w:kern w:val="0"/>
          <w:lang w:val="en-IN" w:eastAsia="en-IN"/>
        </w:rPr>
      </w:pPr>
      <w:r w:rsidRPr="003D6B44">
        <w:rPr>
          <w:rFonts w:ascii="Times New Roman" w:eastAsia="Times New Roman" w:hAnsi="Times New Roman" w:cs="Times New Roman"/>
          <w:color w:val="222222"/>
          <w:kern w:val="0"/>
          <w:lang w:val="en-IN" w:eastAsia="en-IN"/>
        </w:rPr>
        <w:t>ASHISH KUMAR</w:t>
      </w:r>
    </w:p>
    <w:p w:rsidR="008F5B99" w:rsidRPr="00AD5F08" w:rsidRDefault="008F5B99" w:rsidP="008842F0">
      <w:pPr>
        <w:ind w:firstLine="0"/>
        <w:jc w:val="center"/>
      </w:pPr>
      <w:r w:rsidRPr="00AD5F08">
        <w:rPr>
          <w:u w:val="single"/>
        </w:rPr>
        <w:br w:type="page"/>
      </w:r>
    </w:p>
    <w:sdt>
      <w:sdtPr>
        <w:rPr>
          <w:rFonts w:asciiTheme="minorHAnsi" w:eastAsiaTheme="minorEastAsia" w:hAnsiTheme="minorHAnsi" w:cstheme="minorBidi"/>
          <w:b w:val="0"/>
          <w:szCs w:val="24"/>
        </w:rPr>
        <w:id w:val="214933759"/>
        <w:docPartObj>
          <w:docPartGallery w:val="Table of Contents"/>
          <w:docPartUnique/>
        </w:docPartObj>
      </w:sdtPr>
      <w:sdtEndPr>
        <w:rPr>
          <w:bCs/>
          <w:noProof/>
        </w:rPr>
      </w:sdtEndPr>
      <w:sdtContent>
        <w:p w:rsidR="00AD5F08" w:rsidRDefault="00AD5F08">
          <w:pPr>
            <w:pStyle w:val="TOCHeading"/>
          </w:pPr>
          <w:r>
            <w:t>Table of Contents</w:t>
          </w:r>
        </w:p>
        <w:p w:rsidR="00AD5F08" w:rsidRDefault="00AD5F08">
          <w:pPr>
            <w:pStyle w:val="TOC2"/>
            <w:tabs>
              <w:tab w:val="right" w:leader="dot" w:pos="9350"/>
            </w:tabs>
            <w:rPr>
              <w:noProof/>
              <w:kern w:val="0"/>
              <w:sz w:val="22"/>
              <w:szCs w:val="22"/>
              <w:lang w:val="en-IN" w:eastAsia="en-IN"/>
            </w:rPr>
          </w:pPr>
          <w:r>
            <w:fldChar w:fldCharType="begin"/>
          </w:r>
          <w:r>
            <w:instrText xml:space="preserve"> TOC \o "1-3" \h \z \u </w:instrText>
          </w:r>
          <w:r>
            <w:fldChar w:fldCharType="separate"/>
          </w:r>
          <w:hyperlink w:anchor="_Toc165476508" w:history="1">
            <w:r w:rsidRPr="006257E4">
              <w:rPr>
                <w:rStyle w:val="Hyperlink"/>
                <w:noProof/>
              </w:rPr>
              <w:t>INTRODUCTION</w:t>
            </w:r>
            <w:r>
              <w:rPr>
                <w:noProof/>
                <w:webHidden/>
              </w:rPr>
              <w:tab/>
            </w:r>
            <w:r>
              <w:rPr>
                <w:noProof/>
                <w:webHidden/>
              </w:rPr>
              <w:fldChar w:fldCharType="begin"/>
            </w:r>
            <w:r>
              <w:rPr>
                <w:noProof/>
                <w:webHidden/>
              </w:rPr>
              <w:instrText xml:space="preserve"> PAGEREF _Toc165476508 \h </w:instrText>
            </w:r>
            <w:r>
              <w:rPr>
                <w:noProof/>
                <w:webHidden/>
              </w:rPr>
            </w:r>
            <w:r>
              <w:rPr>
                <w:noProof/>
                <w:webHidden/>
              </w:rPr>
              <w:fldChar w:fldCharType="separate"/>
            </w:r>
            <w:r>
              <w:rPr>
                <w:noProof/>
                <w:webHidden/>
              </w:rPr>
              <w:t>3</w:t>
            </w:r>
            <w:r>
              <w:rPr>
                <w:noProof/>
                <w:webHidden/>
              </w:rPr>
              <w:fldChar w:fldCharType="end"/>
            </w:r>
          </w:hyperlink>
        </w:p>
        <w:p w:rsidR="00AD5F08" w:rsidRDefault="00D15752">
          <w:pPr>
            <w:pStyle w:val="TOC2"/>
            <w:tabs>
              <w:tab w:val="right" w:leader="dot" w:pos="9350"/>
            </w:tabs>
            <w:rPr>
              <w:noProof/>
              <w:kern w:val="0"/>
              <w:sz w:val="22"/>
              <w:szCs w:val="22"/>
              <w:lang w:val="en-IN" w:eastAsia="en-IN"/>
            </w:rPr>
          </w:pPr>
          <w:hyperlink w:anchor="_Toc165476509" w:history="1">
            <w:r w:rsidR="00AD5F08" w:rsidRPr="006257E4">
              <w:rPr>
                <w:rStyle w:val="Hyperlink"/>
                <w:noProof/>
              </w:rPr>
              <w:t>BACKGROUND/MOTIVATION</w:t>
            </w:r>
            <w:r w:rsidR="00AD5F08">
              <w:rPr>
                <w:noProof/>
                <w:webHidden/>
              </w:rPr>
              <w:tab/>
            </w:r>
            <w:r w:rsidR="00AD5F08">
              <w:rPr>
                <w:noProof/>
                <w:webHidden/>
              </w:rPr>
              <w:fldChar w:fldCharType="begin"/>
            </w:r>
            <w:r w:rsidR="00AD5F08">
              <w:rPr>
                <w:noProof/>
                <w:webHidden/>
              </w:rPr>
              <w:instrText xml:space="preserve"> PAGEREF _Toc165476509 \h </w:instrText>
            </w:r>
            <w:r w:rsidR="00AD5F08">
              <w:rPr>
                <w:noProof/>
                <w:webHidden/>
              </w:rPr>
            </w:r>
            <w:r w:rsidR="00AD5F08">
              <w:rPr>
                <w:noProof/>
                <w:webHidden/>
              </w:rPr>
              <w:fldChar w:fldCharType="separate"/>
            </w:r>
            <w:r w:rsidR="00AD5F08">
              <w:rPr>
                <w:noProof/>
                <w:webHidden/>
              </w:rPr>
              <w:t>3</w:t>
            </w:r>
            <w:r w:rsidR="00AD5F08">
              <w:rPr>
                <w:noProof/>
                <w:webHidden/>
              </w:rPr>
              <w:fldChar w:fldCharType="end"/>
            </w:r>
          </w:hyperlink>
        </w:p>
        <w:p w:rsidR="00AD5F08" w:rsidRDefault="00D15752">
          <w:pPr>
            <w:pStyle w:val="TOC2"/>
            <w:tabs>
              <w:tab w:val="right" w:leader="dot" w:pos="9350"/>
            </w:tabs>
            <w:rPr>
              <w:noProof/>
              <w:kern w:val="0"/>
              <w:sz w:val="22"/>
              <w:szCs w:val="22"/>
              <w:lang w:val="en-IN" w:eastAsia="en-IN"/>
            </w:rPr>
          </w:pPr>
          <w:hyperlink w:anchor="_Toc165476510" w:history="1">
            <w:r w:rsidR="00AD5F08" w:rsidRPr="006257E4">
              <w:rPr>
                <w:rStyle w:val="Hyperlink"/>
                <w:noProof/>
              </w:rPr>
              <w:t>OTHER RELEVANT SECTIONS ON PROBLEM IDENTIFICATION, INDUSTRY AND COMPANY BACKGROUND</w:t>
            </w:r>
            <w:r w:rsidR="00AD5F08">
              <w:rPr>
                <w:noProof/>
                <w:webHidden/>
              </w:rPr>
              <w:tab/>
            </w:r>
            <w:r w:rsidR="00AD5F08">
              <w:rPr>
                <w:noProof/>
                <w:webHidden/>
              </w:rPr>
              <w:fldChar w:fldCharType="begin"/>
            </w:r>
            <w:r w:rsidR="00AD5F08">
              <w:rPr>
                <w:noProof/>
                <w:webHidden/>
              </w:rPr>
              <w:instrText xml:space="preserve"> PAGEREF _Toc165476510 \h </w:instrText>
            </w:r>
            <w:r w:rsidR="00AD5F08">
              <w:rPr>
                <w:noProof/>
                <w:webHidden/>
              </w:rPr>
            </w:r>
            <w:r w:rsidR="00AD5F08">
              <w:rPr>
                <w:noProof/>
                <w:webHidden/>
              </w:rPr>
              <w:fldChar w:fldCharType="separate"/>
            </w:r>
            <w:r w:rsidR="00AD5F08">
              <w:rPr>
                <w:noProof/>
                <w:webHidden/>
              </w:rPr>
              <w:t>6</w:t>
            </w:r>
            <w:r w:rsidR="00AD5F08">
              <w:rPr>
                <w:noProof/>
                <w:webHidden/>
              </w:rPr>
              <w:fldChar w:fldCharType="end"/>
            </w:r>
          </w:hyperlink>
        </w:p>
        <w:p w:rsidR="00AD5F08" w:rsidRDefault="00D15752">
          <w:pPr>
            <w:pStyle w:val="TOC2"/>
            <w:tabs>
              <w:tab w:val="right" w:leader="dot" w:pos="9350"/>
            </w:tabs>
            <w:rPr>
              <w:noProof/>
              <w:kern w:val="0"/>
              <w:sz w:val="22"/>
              <w:szCs w:val="22"/>
              <w:lang w:val="en-IN" w:eastAsia="en-IN"/>
            </w:rPr>
          </w:pPr>
          <w:hyperlink w:anchor="_Toc165476511" w:history="1">
            <w:r w:rsidR="00AD5F08" w:rsidRPr="006257E4">
              <w:rPr>
                <w:rStyle w:val="Hyperlink"/>
                <w:noProof/>
              </w:rPr>
              <w:t>DATA DESCRIPTION</w:t>
            </w:r>
            <w:r w:rsidR="00AD5F08">
              <w:rPr>
                <w:noProof/>
                <w:webHidden/>
              </w:rPr>
              <w:tab/>
            </w:r>
            <w:r w:rsidR="00AD5F08">
              <w:rPr>
                <w:noProof/>
                <w:webHidden/>
              </w:rPr>
              <w:fldChar w:fldCharType="begin"/>
            </w:r>
            <w:r w:rsidR="00AD5F08">
              <w:rPr>
                <w:noProof/>
                <w:webHidden/>
              </w:rPr>
              <w:instrText xml:space="preserve"> PAGEREF _Toc165476511 \h </w:instrText>
            </w:r>
            <w:r w:rsidR="00AD5F08">
              <w:rPr>
                <w:noProof/>
                <w:webHidden/>
              </w:rPr>
            </w:r>
            <w:r w:rsidR="00AD5F08">
              <w:rPr>
                <w:noProof/>
                <w:webHidden/>
              </w:rPr>
              <w:fldChar w:fldCharType="separate"/>
            </w:r>
            <w:r w:rsidR="00AD5F08">
              <w:rPr>
                <w:noProof/>
                <w:webHidden/>
              </w:rPr>
              <w:t>7</w:t>
            </w:r>
            <w:r w:rsidR="00AD5F08">
              <w:rPr>
                <w:noProof/>
                <w:webHidden/>
              </w:rPr>
              <w:fldChar w:fldCharType="end"/>
            </w:r>
          </w:hyperlink>
        </w:p>
        <w:p w:rsidR="00AD5F08" w:rsidRDefault="00D15752">
          <w:pPr>
            <w:pStyle w:val="TOC2"/>
            <w:tabs>
              <w:tab w:val="right" w:leader="dot" w:pos="9350"/>
            </w:tabs>
            <w:rPr>
              <w:noProof/>
              <w:kern w:val="0"/>
              <w:sz w:val="22"/>
              <w:szCs w:val="22"/>
              <w:lang w:val="en-IN" w:eastAsia="en-IN"/>
            </w:rPr>
          </w:pPr>
          <w:hyperlink w:anchor="_Toc165476512" w:history="1">
            <w:r w:rsidR="00AD5F08" w:rsidRPr="006257E4">
              <w:rPr>
                <w:rStyle w:val="Hyperlink"/>
                <w:noProof/>
              </w:rPr>
              <w:t>REFERENCES</w:t>
            </w:r>
            <w:r w:rsidR="00AD5F08">
              <w:rPr>
                <w:noProof/>
                <w:webHidden/>
              </w:rPr>
              <w:tab/>
            </w:r>
            <w:r w:rsidR="00AD5F08">
              <w:rPr>
                <w:noProof/>
                <w:webHidden/>
              </w:rPr>
              <w:fldChar w:fldCharType="begin"/>
            </w:r>
            <w:r w:rsidR="00AD5F08">
              <w:rPr>
                <w:noProof/>
                <w:webHidden/>
              </w:rPr>
              <w:instrText xml:space="preserve"> PAGEREF _Toc165476512 \h </w:instrText>
            </w:r>
            <w:r w:rsidR="00AD5F08">
              <w:rPr>
                <w:noProof/>
                <w:webHidden/>
              </w:rPr>
            </w:r>
            <w:r w:rsidR="00AD5F08">
              <w:rPr>
                <w:noProof/>
                <w:webHidden/>
              </w:rPr>
              <w:fldChar w:fldCharType="separate"/>
            </w:r>
            <w:r w:rsidR="00AD5F08">
              <w:rPr>
                <w:noProof/>
                <w:webHidden/>
              </w:rPr>
              <w:t>9</w:t>
            </w:r>
            <w:r w:rsidR="00AD5F08">
              <w:rPr>
                <w:noProof/>
                <w:webHidden/>
              </w:rPr>
              <w:fldChar w:fldCharType="end"/>
            </w:r>
          </w:hyperlink>
        </w:p>
        <w:p w:rsidR="00AD5F08" w:rsidRDefault="00AD5F08">
          <w:r>
            <w:rPr>
              <w:b/>
              <w:bCs/>
              <w:noProof/>
            </w:rPr>
            <w:fldChar w:fldCharType="end"/>
          </w:r>
        </w:p>
      </w:sdtContent>
    </w:sdt>
    <w:p w:rsidR="00AD5F08" w:rsidRDefault="00AD5F08" w:rsidP="00AD5F08">
      <w:pPr>
        <w:pStyle w:val="TOCHeading"/>
      </w:pPr>
    </w:p>
    <w:p w:rsidR="00AD5F08" w:rsidRPr="00AD5F08" w:rsidRDefault="00F60D11" w:rsidP="00AD5F08">
      <w:pPr>
        <w:ind w:firstLine="0"/>
        <w:jc w:val="both"/>
        <w:rPr>
          <w:rFonts w:asciiTheme="majorHAnsi" w:eastAsiaTheme="majorEastAsia" w:hAnsiTheme="majorHAnsi" w:cstheme="majorBidi"/>
          <w:b/>
          <w:bCs/>
        </w:rPr>
      </w:pPr>
      <w:r>
        <w:br w:type="page"/>
      </w:r>
    </w:p>
    <w:p w:rsidR="00F60D11" w:rsidRPr="008F5B99" w:rsidRDefault="00F60D11" w:rsidP="00AD5F08">
      <w:pPr>
        <w:pStyle w:val="Heading2"/>
      </w:pPr>
      <w:bookmarkStart w:id="1" w:name="_Toc165476508"/>
      <w:r w:rsidRPr="008F5B99">
        <w:lastRenderedPageBreak/>
        <w:t>INTRODUCTION</w:t>
      </w:r>
      <w:bookmarkEnd w:id="1"/>
      <w:r w:rsidRPr="008F5B99">
        <w:t xml:space="preserve"> </w:t>
      </w:r>
    </w:p>
    <w:p w:rsidR="00F60D11" w:rsidRPr="00C379BD" w:rsidRDefault="00EC0781" w:rsidP="008713CA">
      <w:pPr>
        <w:jc w:val="both"/>
        <w:rPr>
          <w:rFonts w:asciiTheme="majorHAnsi" w:hAnsiTheme="majorHAnsi" w:cstheme="majorHAnsi"/>
        </w:rPr>
      </w:pPr>
      <w:r w:rsidRPr="00C379BD">
        <w:rPr>
          <w:rFonts w:asciiTheme="majorHAnsi" w:hAnsiTheme="majorHAnsi" w:cstheme="majorHAnsi"/>
          <w:color w:val="0D0D0D"/>
          <w:shd w:val="clear" w:color="auto" w:fill="FFFFFF"/>
        </w:rPr>
        <w:t xml:space="preserve">Increasing road safety is a paramount concern globally, with a significant focus on reducing car accidents and minimizing their impact on human lives. This project aims to conduct a comprehensive analysis of car safety features, driving behaviors, and external factors contributing to </w:t>
      </w:r>
      <w:r w:rsidR="003C4785">
        <w:rPr>
          <w:rFonts w:asciiTheme="majorHAnsi" w:hAnsiTheme="majorHAnsi" w:cstheme="majorHAnsi"/>
          <w:color w:val="0D0D0D"/>
          <w:shd w:val="clear" w:color="auto" w:fill="FFFFFF"/>
        </w:rPr>
        <w:t xml:space="preserve">road </w:t>
      </w:r>
      <w:r w:rsidRPr="00C379BD">
        <w:rPr>
          <w:rFonts w:asciiTheme="majorHAnsi" w:hAnsiTheme="majorHAnsi" w:cstheme="majorHAnsi"/>
          <w:color w:val="0D0D0D"/>
          <w:shd w:val="clear" w:color="auto" w:fill="FFFFFF"/>
        </w:rPr>
        <w:t xml:space="preserve">accidents. By leveraging advanced data analysis techniques, </w:t>
      </w:r>
      <w:r w:rsidR="00C379BD">
        <w:rPr>
          <w:rFonts w:asciiTheme="majorHAnsi" w:hAnsiTheme="majorHAnsi" w:cstheme="majorHAnsi"/>
          <w:color w:val="0D0D0D"/>
          <w:shd w:val="clear" w:color="auto" w:fill="FFFFFF"/>
        </w:rPr>
        <w:t>our</w:t>
      </w:r>
      <w:r w:rsidRPr="00C379BD">
        <w:rPr>
          <w:rFonts w:asciiTheme="majorHAnsi" w:hAnsiTheme="majorHAnsi" w:cstheme="majorHAnsi"/>
          <w:color w:val="0D0D0D"/>
          <w:shd w:val="clear" w:color="auto" w:fill="FFFFFF"/>
        </w:rPr>
        <w:t xml:space="preserve"> goal is to identify patterns, risk factors, and potential interventions to enhance car safety and reduce the incidence of road accidents.</w:t>
      </w:r>
    </w:p>
    <w:p w:rsidR="00C379BD" w:rsidRDefault="00C379BD" w:rsidP="008713CA">
      <w:pPr>
        <w:ind w:firstLine="0"/>
        <w:jc w:val="both"/>
      </w:pPr>
    </w:p>
    <w:p w:rsidR="00F60D11" w:rsidRPr="008F5B99" w:rsidRDefault="00F60D11" w:rsidP="00AD5F08">
      <w:pPr>
        <w:pStyle w:val="Heading2"/>
      </w:pPr>
      <w:bookmarkStart w:id="2" w:name="_Toc165476509"/>
      <w:r w:rsidRPr="008F5B99">
        <w:t>BACKGROUND/MOTIVATION</w:t>
      </w:r>
      <w:bookmarkEnd w:id="2"/>
      <w:r w:rsidRPr="008F5B99">
        <w:t xml:space="preserve"> </w:t>
      </w:r>
    </w:p>
    <w:p w:rsidR="00C379BD" w:rsidRDefault="00C379BD" w:rsidP="008713CA">
      <w:pPr>
        <w:jc w:val="both"/>
        <w:rPr>
          <w:rFonts w:asciiTheme="majorHAnsi" w:hAnsiTheme="majorHAnsi" w:cstheme="majorHAnsi"/>
          <w:color w:val="0D0D0D"/>
          <w:shd w:val="clear" w:color="auto" w:fill="FFFFFF"/>
          <w:vertAlign w:val="superscript"/>
        </w:rPr>
      </w:pPr>
      <w:r>
        <w:rPr>
          <w:rFonts w:asciiTheme="majorHAnsi" w:hAnsiTheme="majorHAnsi" w:cstheme="majorHAnsi"/>
          <w:color w:val="0D0D0D"/>
          <w:shd w:val="clear" w:color="auto" w:fill="FFFFFF"/>
        </w:rPr>
        <w:t xml:space="preserve">Various risk factors contribute to the road accidents which include speeding, driving under the influence of alcohol and drugs, </w:t>
      </w:r>
      <w:r w:rsidR="008F5B99">
        <w:rPr>
          <w:rFonts w:asciiTheme="majorHAnsi" w:hAnsiTheme="majorHAnsi" w:cstheme="majorHAnsi"/>
          <w:color w:val="0D0D0D"/>
          <w:shd w:val="clear" w:color="auto" w:fill="FFFFFF"/>
        </w:rPr>
        <w:t>n</w:t>
      </w:r>
      <w:r w:rsidRPr="00C379BD">
        <w:rPr>
          <w:rFonts w:asciiTheme="majorHAnsi" w:hAnsiTheme="majorHAnsi" w:cstheme="majorHAnsi"/>
          <w:color w:val="0D0D0D"/>
          <w:shd w:val="clear" w:color="auto" w:fill="FFFFFF"/>
        </w:rPr>
        <w:t>on-use of motorcycle helmets, seat-belts and child restraints</w:t>
      </w:r>
      <w:r>
        <w:rPr>
          <w:rFonts w:asciiTheme="majorHAnsi" w:hAnsiTheme="majorHAnsi" w:cstheme="majorHAnsi"/>
          <w:color w:val="0D0D0D"/>
          <w:shd w:val="clear" w:color="auto" w:fill="FFFFFF"/>
        </w:rPr>
        <w:t xml:space="preserve">, </w:t>
      </w:r>
      <w:r w:rsidR="008F5B99">
        <w:rPr>
          <w:rFonts w:asciiTheme="majorHAnsi" w:hAnsiTheme="majorHAnsi" w:cstheme="majorHAnsi"/>
          <w:color w:val="0D0D0D"/>
          <w:shd w:val="clear" w:color="auto" w:fill="FFFFFF"/>
        </w:rPr>
        <w:t>d</w:t>
      </w:r>
      <w:r w:rsidRPr="00C379BD">
        <w:rPr>
          <w:rFonts w:asciiTheme="majorHAnsi" w:hAnsiTheme="majorHAnsi" w:cstheme="majorHAnsi"/>
          <w:color w:val="0D0D0D"/>
          <w:shd w:val="clear" w:color="auto" w:fill="FFFFFF"/>
        </w:rPr>
        <w:t>istracted driving</w:t>
      </w:r>
      <w:r>
        <w:rPr>
          <w:rFonts w:asciiTheme="majorHAnsi" w:hAnsiTheme="majorHAnsi" w:cstheme="majorHAnsi"/>
          <w:color w:val="0D0D0D"/>
          <w:shd w:val="clear" w:color="auto" w:fill="FFFFFF"/>
        </w:rPr>
        <w:t xml:space="preserve">, </w:t>
      </w:r>
      <w:r w:rsidR="008F5B99">
        <w:rPr>
          <w:rFonts w:asciiTheme="majorHAnsi" w:hAnsiTheme="majorHAnsi" w:cstheme="majorHAnsi"/>
          <w:color w:val="0D0D0D"/>
          <w:shd w:val="clear" w:color="auto" w:fill="FFFFFF"/>
        </w:rPr>
        <w:t>u</w:t>
      </w:r>
      <w:r w:rsidRPr="00C379BD">
        <w:rPr>
          <w:rFonts w:asciiTheme="majorHAnsi" w:hAnsiTheme="majorHAnsi" w:cstheme="majorHAnsi"/>
          <w:color w:val="0D0D0D"/>
          <w:shd w:val="clear" w:color="auto" w:fill="FFFFFF"/>
        </w:rPr>
        <w:t>nsafe road infrastructure</w:t>
      </w:r>
      <w:r>
        <w:rPr>
          <w:rFonts w:asciiTheme="majorHAnsi" w:hAnsiTheme="majorHAnsi" w:cstheme="majorHAnsi"/>
          <w:color w:val="0D0D0D"/>
          <w:shd w:val="clear" w:color="auto" w:fill="FFFFFF"/>
        </w:rPr>
        <w:t xml:space="preserve">, </w:t>
      </w:r>
      <w:r w:rsidR="008F5B99">
        <w:rPr>
          <w:rFonts w:asciiTheme="majorHAnsi" w:hAnsiTheme="majorHAnsi" w:cstheme="majorHAnsi"/>
          <w:color w:val="0D0D0D"/>
          <w:shd w:val="clear" w:color="auto" w:fill="FFFFFF"/>
        </w:rPr>
        <w:t>u</w:t>
      </w:r>
      <w:r w:rsidRPr="00C379BD">
        <w:rPr>
          <w:rFonts w:asciiTheme="majorHAnsi" w:hAnsiTheme="majorHAnsi" w:cstheme="majorHAnsi"/>
          <w:color w:val="0D0D0D"/>
          <w:shd w:val="clear" w:color="auto" w:fill="FFFFFF"/>
        </w:rPr>
        <w:t>nsafe vehicles</w:t>
      </w:r>
      <w:r>
        <w:rPr>
          <w:rFonts w:asciiTheme="majorHAnsi" w:hAnsiTheme="majorHAnsi" w:cstheme="majorHAnsi"/>
          <w:color w:val="0D0D0D"/>
          <w:shd w:val="clear" w:color="auto" w:fill="FFFFFF"/>
        </w:rPr>
        <w:t xml:space="preserve">, </w:t>
      </w:r>
      <w:r w:rsidR="008F5B99">
        <w:rPr>
          <w:rFonts w:asciiTheme="majorHAnsi" w:hAnsiTheme="majorHAnsi" w:cstheme="majorHAnsi"/>
          <w:color w:val="0D0D0D"/>
          <w:shd w:val="clear" w:color="auto" w:fill="FFFFFF"/>
        </w:rPr>
        <w:t>i</w:t>
      </w:r>
      <w:r w:rsidRPr="00C379BD">
        <w:rPr>
          <w:rFonts w:asciiTheme="majorHAnsi" w:hAnsiTheme="majorHAnsi" w:cstheme="majorHAnsi"/>
          <w:color w:val="0D0D0D"/>
          <w:shd w:val="clear" w:color="auto" w:fill="FFFFFF"/>
        </w:rPr>
        <w:t>nadequate law enforcement of traffic laws</w:t>
      </w:r>
      <w:r>
        <w:rPr>
          <w:rFonts w:asciiTheme="majorHAnsi" w:hAnsiTheme="majorHAnsi" w:cstheme="majorHAnsi"/>
          <w:color w:val="0D0D0D"/>
          <w:shd w:val="clear" w:color="auto" w:fill="FFFFFF"/>
        </w:rPr>
        <w:t>, etc.</w:t>
      </w:r>
      <w:r w:rsidR="008F5B99">
        <w:rPr>
          <w:rFonts w:asciiTheme="majorHAnsi" w:hAnsiTheme="majorHAnsi" w:cstheme="majorHAnsi"/>
          <w:color w:val="0D0D0D"/>
          <w:shd w:val="clear" w:color="auto" w:fill="FFFFFF"/>
          <w:vertAlign w:val="superscript"/>
        </w:rPr>
        <w:t>1</w:t>
      </w:r>
    </w:p>
    <w:p w:rsidR="003C4785" w:rsidRPr="003C4785" w:rsidRDefault="00132F9B" w:rsidP="008713CA">
      <w:pPr>
        <w:ind w:firstLine="0"/>
        <w:jc w:val="both"/>
        <w:rPr>
          <w:rFonts w:asciiTheme="majorHAnsi" w:hAnsiTheme="majorHAnsi" w:cstheme="majorHAnsi"/>
          <w:color w:val="0D0D0D"/>
          <w:shd w:val="clear" w:color="auto" w:fill="FFFFFF"/>
          <w:vertAlign w:val="superscript"/>
        </w:rPr>
      </w:pPr>
      <w:r>
        <w:rPr>
          <w:rFonts w:asciiTheme="majorHAnsi" w:hAnsiTheme="majorHAnsi" w:cstheme="majorHAnsi"/>
          <w:color w:val="0D0D0D"/>
          <w:shd w:val="clear" w:color="auto" w:fill="FFFFFF"/>
        </w:rPr>
        <w:tab/>
        <w:t>World Health Organization (WHO) reports that a</w:t>
      </w:r>
      <w:r w:rsidRPr="00132F9B">
        <w:rPr>
          <w:rFonts w:asciiTheme="majorHAnsi" w:hAnsiTheme="majorHAnsi" w:cstheme="majorHAnsi"/>
          <w:color w:val="0D0D0D"/>
          <w:shd w:val="clear" w:color="auto" w:fill="FFFFFF"/>
        </w:rPr>
        <w:t>pproximately 1.19 million people die each year as a result of road traffic crashes.</w:t>
      </w:r>
      <w:r>
        <w:rPr>
          <w:rFonts w:asciiTheme="majorHAnsi" w:hAnsiTheme="majorHAnsi" w:cstheme="majorHAnsi"/>
          <w:color w:val="0D0D0D"/>
          <w:shd w:val="clear" w:color="auto" w:fill="FFFFFF"/>
          <w:vertAlign w:val="superscript"/>
        </w:rPr>
        <w:t>1</w:t>
      </w:r>
    </w:p>
    <w:p w:rsidR="008713CA" w:rsidRDefault="00C379BD" w:rsidP="008713CA">
      <w:pPr>
        <w:jc w:val="both"/>
        <w:rPr>
          <w:rFonts w:asciiTheme="majorHAnsi" w:hAnsiTheme="majorHAnsi" w:cstheme="majorHAnsi"/>
        </w:rPr>
      </w:pPr>
      <w:r w:rsidRPr="00C379BD">
        <w:rPr>
          <w:rFonts w:asciiTheme="majorHAnsi" w:hAnsiTheme="majorHAnsi" w:cstheme="majorHAnsi"/>
          <w:color w:val="0D0D0D"/>
          <w:shd w:val="clear" w:color="auto" w:fill="FFFFFF"/>
        </w:rPr>
        <w:t>Vehicle safety has been a critical concern since the inception of automobiles. Over the years, advancements in technology, engineering, and regulatory standards have significantly improved vehicle safety features. From seat belts to airbags, anti-lock braking systems (ABS), electronic stability control (ESC), and advanced driver assistance systems (ADAS), vehicles today are equipped with numerous safety measures aimed at protecting occupants and reducing the likelihood of accidents.</w:t>
      </w:r>
      <w:r w:rsidR="00132F9B">
        <w:rPr>
          <w:rFonts w:asciiTheme="majorHAnsi" w:hAnsiTheme="majorHAnsi" w:cstheme="majorHAnsi"/>
          <w:color w:val="0D0D0D"/>
          <w:shd w:val="clear" w:color="auto" w:fill="FFFFFF"/>
        </w:rPr>
        <w:t xml:space="preserve"> D</w:t>
      </w:r>
      <w:r w:rsidR="00132F9B" w:rsidRPr="00132F9B">
        <w:rPr>
          <w:rFonts w:asciiTheme="majorHAnsi" w:hAnsiTheme="majorHAnsi" w:cstheme="majorHAnsi"/>
          <w:color w:val="0D0D0D"/>
          <w:shd w:val="clear" w:color="auto" w:fill="FFFFFF"/>
        </w:rPr>
        <w:t>espite these advancements, India continues to grapple with high rates</w:t>
      </w:r>
      <w:r w:rsidR="00132F9B">
        <w:rPr>
          <w:rFonts w:asciiTheme="majorHAnsi" w:hAnsiTheme="majorHAnsi" w:cstheme="majorHAnsi"/>
          <w:color w:val="0D0D0D"/>
          <w:shd w:val="clear" w:color="auto" w:fill="FFFFFF"/>
        </w:rPr>
        <w:t xml:space="preserve"> of </w:t>
      </w:r>
      <w:r w:rsidR="00132F9B" w:rsidRPr="00132F9B">
        <w:rPr>
          <w:rFonts w:asciiTheme="majorHAnsi" w:hAnsiTheme="majorHAnsi" w:cstheme="majorHAnsi"/>
          <w:color w:val="0D0D0D"/>
          <w:shd w:val="clear" w:color="auto" w:fill="FFFFFF"/>
        </w:rPr>
        <w:t xml:space="preserve">road traffic accidents </w:t>
      </w:r>
      <w:r w:rsidR="00132F9B">
        <w:rPr>
          <w:rFonts w:asciiTheme="majorHAnsi" w:hAnsiTheme="majorHAnsi" w:cstheme="majorHAnsi"/>
          <w:color w:val="0D0D0D"/>
          <w:shd w:val="clear" w:color="auto" w:fill="FFFFFF"/>
        </w:rPr>
        <w:t xml:space="preserve">which </w:t>
      </w:r>
      <w:r w:rsidR="00132F9B" w:rsidRPr="00132F9B">
        <w:rPr>
          <w:rFonts w:asciiTheme="majorHAnsi" w:hAnsiTheme="majorHAnsi" w:cstheme="majorHAnsi"/>
          <w:color w:val="0D0D0D"/>
          <w:shd w:val="clear" w:color="auto" w:fill="FFFFFF"/>
        </w:rPr>
        <w:t>remain a leading cause of death and injury worldwide</w:t>
      </w:r>
      <w:r w:rsidR="00132F9B">
        <w:rPr>
          <w:rFonts w:asciiTheme="majorHAnsi" w:hAnsiTheme="majorHAnsi" w:cstheme="majorHAnsi"/>
          <w:color w:val="0D0D0D"/>
          <w:shd w:val="clear" w:color="auto" w:fill="FFFFFF"/>
        </w:rPr>
        <w:t xml:space="preserve">. </w:t>
      </w:r>
    </w:p>
    <w:p w:rsidR="008842F0" w:rsidRDefault="003C4785" w:rsidP="008713CA">
      <w:pPr>
        <w:jc w:val="both"/>
      </w:pPr>
      <w:r w:rsidRPr="003C4785">
        <w:rPr>
          <w:rFonts w:asciiTheme="majorHAnsi" w:hAnsiTheme="majorHAnsi" w:cstheme="majorHAnsi"/>
        </w:rPr>
        <w:lastRenderedPageBreak/>
        <w:t>According to the Ministry of Road Transport and Highways (</w:t>
      </w:r>
      <w:proofErr w:type="spellStart"/>
      <w:r w:rsidRPr="003C4785">
        <w:rPr>
          <w:rFonts w:asciiTheme="majorHAnsi" w:hAnsiTheme="majorHAnsi" w:cstheme="majorHAnsi"/>
        </w:rPr>
        <w:t>MoRTH</w:t>
      </w:r>
      <w:proofErr w:type="spellEnd"/>
      <w:r w:rsidRPr="003C4785">
        <w:rPr>
          <w:rFonts w:asciiTheme="majorHAnsi" w:hAnsiTheme="majorHAnsi" w:cstheme="majorHAnsi"/>
        </w:rPr>
        <w:t>), India ranks among the countries with the highest number of road traffic fatalities, with approximately 1.5 lakh (150,000) deaths annually.</w:t>
      </w:r>
      <w:r w:rsidR="008842F0">
        <w:rPr>
          <w:rFonts w:asciiTheme="majorHAnsi" w:hAnsiTheme="majorHAnsi" w:cstheme="majorHAnsi"/>
        </w:rPr>
        <w:t xml:space="preserve"> </w:t>
      </w:r>
      <w:r w:rsidR="008842F0">
        <w:t>A total number of 4,61,312 road accidents have been reported by Police Departments of States and Union Territories (UTs) in the country during the calendar year 2022, claiming 1,68,491 lives and causing injuries to 4,43,366 persons.</w:t>
      </w:r>
      <w:r w:rsidR="008842F0">
        <w:rPr>
          <w:vertAlign w:val="superscript"/>
        </w:rPr>
        <w:t>2</w:t>
      </w:r>
      <w:r w:rsidR="008842F0">
        <w:t xml:space="preserve"> </w:t>
      </w:r>
    </w:p>
    <w:p w:rsidR="00C379BD" w:rsidRDefault="008842F0" w:rsidP="008713CA">
      <w:pPr>
        <w:jc w:val="both"/>
        <w:rPr>
          <w:rFonts w:asciiTheme="majorHAnsi" w:hAnsiTheme="majorHAnsi" w:cstheme="majorHAnsi"/>
        </w:rPr>
      </w:pPr>
      <w:r w:rsidRPr="008713CA">
        <w:rPr>
          <w:rFonts w:asciiTheme="majorHAnsi" w:hAnsiTheme="majorHAnsi" w:cstheme="majorHAnsi"/>
        </w:rPr>
        <w:t>Addressing vehicle safety in the Indian context is critical for reducing the staggering number of road traffic fatalities and injuries</w:t>
      </w:r>
      <w:r>
        <w:rPr>
          <w:rFonts w:asciiTheme="majorHAnsi" w:hAnsiTheme="majorHAnsi" w:cstheme="majorHAnsi"/>
        </w:rPr>
        <w:t>.</w:t>
      </w:r>
      <w:r w:rsidR="008713CA">
        <w:rPr>
          <w:rFonts w:asciiTheme="majorHAnsi" w:hAnsiTheme="majorHAnsi" w:cstheme="majorHAnsi"/>
        </w:rPr>
        <w:t xml:space="preserve"> Not to forget, r</w:t>
      </w:r>
      <w:r w:rsidR="008713CA" w:rsidRPr="008713CA">
        <w:rPr>
          <w:rFonts w:asciiTheme="majorHAnsi" w:hAnsiTheme="majorHAnsi" w:cstheme="majorHAnsi"/>
        </w:rPr>
        <w:t>oad traffic accidents impose significant economic burdens on Indian society, including healthcare costs, loss of productivity, and damage to infrastructure. Enhancing four-wheeler safety can help alleviate these costs and promote economic development.</w:t>
      </w:r>
    </w:p>
    <w:p w:rsidR="00F60D11" w:rsidRDefault="008713CA" w:rsidP="00084903">
      <w:pPr>
        <w:jc w:val="both"/>
        <w:rPr>
          <w:rFonts w:asciiTheme="majorHAnsi" w:hAnsiTheme="majorHAnsi" w:cstheme="majorHAnsi"/>
        </w:rPr>
      </w:pPr>
      <w:r w:rsidRPr="008713CA">
        <w:rPr>
          <w:rFonts w:asciiTheme="majorHAnsi" w:hAnsiTheme="majorHAnsi" w:cstheme="majorHAnsi"/>
        </w:rPr>
        <w:t>Leveraging data analytics and research, particularly focused on Indian road conditions and driving behaviors, provides invaluable insights into the factors contributing to road accidents. By understanding these dynamics, policymakers, manufacturers, and road safety advocates can develop targeted interventions to improve four-wheeler safety and save lives on Indian roads.</w:t>
      </w:r>
    </w:p>
    <w:p w:rsidR="00745E22" w:rsidRPr="00745E22" w:rsidRDefault="00745E22" w:rsidP="00745E22">
      <w:pPr>
        <w:jc w:val="both"/>
        <w:rPr>
          <w:rFonts w:asciiTheme="majorHAnsi" w:hAnsiTheme="majorHAnsi" w:cstheme="majorHAnsi"/>
        </w:rPr>
      </w:pPr>
      <w:r w:rsidRPr="00745E22">
        <w:rPr>
          <w:rFonts w:asciiTheme="majorHAnsi" w:hAnsiTheme="majorHAnsi" w:cstheme="majorHAnsi"/>
        </w:rPr>
        <w:t>Based on the dataset provided in Data Description section, here are some potential objectives for the analysis:</w:t>
      </w:r>
    </w:p>
    <w:p w:rsidR="00745E22" w:rsidRDefault="00745E22" w:rsidP="00745E22">
      <w:pPr>
        <w:pStyle w:val="ListParagraph"/>
        <w:numPr>
          <w:ilvl w:val="0"/>
          <w:numId w:val="20"/>
        </w:numPr>
        <w:jc w:val="both"/>
        <w:rPr>
          <w:rFonts w:asciiTheme="majorHAnsi" w:hAnsiTheme="majorHAnsi" w:cstheme="majorHAnsi"/>
        </w:rPr>
      </w:pPr>
      <w:r>
        <w:rPr>
          <w:rFonts w:asciiTheme="majorHAnsi" w:hAnsiTheme="majorHAnsi" w:cstheme="majorHAnsi"/>
        </w:rPr>
        <w:t xml:space="preserve">Perform descriptive analysis to identify the patterns, correlations and trends within the data. </w:t>
      </w:r>
    </w:p>
    <w:p w:rsidR="00646315" w:rsidRPr="00646315" w:rsidRDefault="00646315" w:rsidP="00646315">
      <w:pPr>
        <w:pStyle w:val="ListParagraph"/>
        <w:numPr>
          <w:ilvl w:val="0"/>
          <w:numId w:val="20"/>
        </w:numPr>
        <w:jc w:val="both"/>
        <w:rPr>
          <w:rFonts w:asciiTheme="majorHAnsi" w:hAnsiTheme="majorHAnsi" w:cstheme="majorHAnsi"/>
        </w:rPr>
      </w:pPr>
      <w:r w:rsidRPr="00646315">
        <w:rPr>
          <w:rFonts w:asciiTheme="majorHAnsi" w:hAnsiTheme="majorHAnsi" w:cstheme="majorHAnsi"/>
        </w:rPr>
        <w:t>Provide visualizations and interpretations of performance metrics to facilitate understanding and decision-making based on synthetic data.</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Identify Factors Influencing Crash Severity: Analyze the relationship between vehicle characteristics, driving conditions, and crash severity to identify key factors contributing to the severity of accidents.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lastRenderedPageBreak/>
        <w:t>Evaluate the Effectiveness of Safety Features: Assess the impact of safety features such as airbags, ABS, ESC, and TCS on reducing crash severity and occupant injuries.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Identify High-Risk Scenarios and Locations: Identify high-risk scenarios, such as adverse weather conditions or specific road surface conditions, and high-risk locations, such as urban intersections or rural highways, where interventions are needed to improve safety.</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Explore Temporal Patterns and Trends: Analyze temporal patterns in crash occurrence, such as time of day and day of the week, to identify trends and inform targeted interventions or enforcement strategies.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Understand Demographic and Gender-Based Differences: Explore demographic factors such as driver age and gender to understand how they influence crash severity and identify demographic groups that may be at higher risk.</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Assess Vehicle Safety Performance: Evaluate the safety performance of different vehicle makes, models, and years by analyzing their safety ratings and crash outcomes.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 xml:space="preserve">Develop Predictive Models for Crash Severity: Develop predictive models to </w:t>
      </w:r>
      <w:r w:rsidR="0089512E">
        <w:rPr>
          <w:rFonts w:asciiTheme="majorHAnsi" w:hAnsiTheme="majorHAnsi" w:cstheme="majorHAnsi"/>
        </w:rPr>
        <w:t>predict</w:t>
      </w:r>
      <w:r w:rsidRPr="00745E22">
        <w:rPr>
          <w:rFonts w:asciiTheme="majorHAnsi" w:hAnsiTheme="majorHAnsi" w:cstheme="majorHAnsi"/>
        </w:rPr>
        <w:t xml:space="preserve"> crash severity based on vehicle characteristics,</w:t>
      </w:r>
      <w:r w:rsidR="00F95153">
        <w:rPr>
          <w:rFonts w:asciiTheme="majorHAnsi" w:hAnsiTheme="majorHAnsi" w:cstheme="majorHAnsi"/>
        </w:rPr>
        <w:t xml:space="preserve"> weather conditions,</w:t>
      </w:r>
      <w:r w:rsidRPr="00745E22">
        <w:rPr>
          <w:rFonts w:asciiTheme="majorHAnsi" w:hAnsiTheme="majorHAnsi" w:cstheme="majorHAnsi"/>
        </w:rPr>
        <w:t xml:space="preserve"> driving conditions, and other relevant factors, enabling proactive interventions to prevent severe accidents.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Optimize Safety Interventions and Policies: Use insights from the analysis to inform the development and implementation of targeted safety interventions, regulations, and policies aimed at reducing the incidence and severity of road accidents.</w:t>
      </w:r>
    </w:p>
    <w:p w:rsidR="00745E22" w:rsidRPr="00745E22"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t>Support Decision-Making for Vehicle Design and Regulations: Provide data-driven insights to support decision-making processes for vehicle design, safety regulations, and infrastructure improvements, with the ultimate goal of enhancing road safety for all road users.</w:t>
      </w:r>
    </w:p>
    <w:p w:rsidR="00393F53" w:rsidRDefault="00745E22" w:rsidP="00745E22">
      <w:pPr>
        <w:pStyle w:val="ListParagraph"/>
        <w:numPr>
          <w:ilvl w:val="0"/>
          <w:numId w:val="20"/>
        </w:numPr>
        <w:jc w:val="both"/>
        <w:rPr>
          <w:rFonts w:asciiTheme="majorHAnsi" w:hAnsiTheme="majorHAnsi" w:cstheme="majorHAnsi"/>
        </w:rPr>
      </w:pPr>
      <w:r w:rsidRPr="00745E22">
        <w:rPr>
          <w:rFonts w:asciiTheme="majorHAnsi" w:hAnsiTheme="majorHAnsi" w:cstheme="majorHAnsi"/>
        </w:rPr>
        <w:lastRenderedPageBreak/>
        <w:t>Support Consumer Choice: Vehicle safety ratings and analysis results empower consumers to make informed decisions when purchasing vehicles. By providing access to safety information and ratings, consumers can choose vehicles that offer the highest levels of protection for themselves and their families.</w:t>
      </w:r>
    </w:p>
    <w:p w:rsidR="00745E22" w:rsidRPr="00745E22" w:rsidRDefault="00745E22" w:rsidP="00745E22">
      <w:pPr>
        <w:ind w:firstLine="0"/>
        <w:jc w:val="both"/>
        <w:rPr>
          <w:rFonts w:asciiTheme="majorHAnsi" w:hAnsiTheme="majorHAnsi" w:cstheme="majorHAnsi"/>
        </w:rPr>
      </w:pPr>
    </w:p>
    <w:p w:rsidR="00084903" w:rsidRDefault="00F25D89" w:rsidP="00AD5F08">
      <w:pPr>
        <w:pStyle w:val="Heading2"/>
      </w:pPr>
      <w:bookmarkStart w:id="3" w:name="_Toc165476510"/>
      <w:r w:rsidRPr="00393F53">
        <w:t>OTHER RELEVANT SECTIONS ON PROBLEM IDENTIFICATION, INDUSTRY AND COMPANY BACKGROUND</w:t>
      </w:r>
      <w:bookmarkEnd w:id="3"/>
    </w:p>
    <w:p w:rsidR="00393F53" w:rsidRPr="00393F53" w:rsidRDefault="00393F53" w:rsidP="00393F53">
      <w:pPr>
        <w:jc w:val="both"/>
      </w:pPr>
      <w:r>
        <w:t>The</w:t>
      </w:r>
      <w:r w:rsidRPr="00393F53">
        <w:t xml:space="preserve"> dataset</w:t>
      </w:r>
      <w:r>
        <w:t xml:space="preserve"> used as part of this project</w:t>
      </w:r>
      <w:r w:rsidRPr="00393F53">
        <w:t xml:space="preserve"> contains a wealth of information related to vehicle characteristics, driving conditions, and crash outcomes, making it valuable for various industries and applications:</w:t>
      </w:r>
    </w:p>
    <w:p w:rsidR="00393F53" w:rsidRPr="00393F53" w:rsidRDefault="00393F53" w:rsidP="00393F53">
      <w:pPr>
        <w:pStyle w:val="ListParagraph"/>
        <w:numPr>
          <w:ilvl w:val="0"/>
          <w:numId w:val="19"/>
        </w:numPr>
        <w:jc w:val="both"/>
      </w:pPr>
      <w:r w:rsidRPr="00393F53">
        <w:t>Automotive Industry: Vehicle manufacturers can use this data to understand the impact of different safety features on crash severity and to inform the design and development of safer vehicles. They can also analyze trends in vehicle types, engine types, and safety ratings to identify market preferences and opportunities for innovation.</w:t>
      </w:r>
    </w:p>
    <w:p w:rsidR="00393F53" w:rsidRPr="00393F53" w:rsidRDefault="00393F53" w:rsidP="00393F53">
      <w:pPr>
        <w:pStyle w:val="ListParagraph"/>
        <w:numPr>
          <w:ilvl w:val="0"/>
          <w:numId w:val="19"/>
        </w:numPr>
        <w:jc w:val="both"/>
      </w:pPr>
      <w:r w:rsidRPr="00393F53">
        <w:t>Insurance Industry: Insurance companies can use this data to assess risk factors associated with different vehicle types, driving behaviors, and environmental conditions. By understanding these factors, they can adjust insurance premiums accordingly and develop targeted safety initiatives to reduce the frequency and severity of accidents.</w:t>
      </w:r>
    </w:p>
    <w:p w:rsidR="00393F53" w:rsidRPr="00393F53" w:rsidRDefault="00393F53" w:rsidP="00393F53">
      <w:pPr>
        <w:pStyle w:val="ListParagraph"/>
        <w:numPr>
          <w:ilvl w:val="0"/>
          <w:numId w:val="19"/>
        </w:numPr>
        <w:jc w:val="both"/>
      </w:pPr>
      <w:r w:rsidRPr="00393F53">
        <w:t>Transportation and Logistics: Transportation companies can utilize this data to optimize fleet management strategies, such as vehicle selection, maintenance schedules, and driver training programs. They can also analyze crash data to identify high-risk routes or time periods and implement measures to improve safety and efficiency.</w:t>
      </w:r>
    </w:p>
    <w:p w:rsidR="00393F53" w:rsidRPr="00393F53" w:rsidRDefault="00393F53" w:rsidP="00393F53">
      <w:pPr>
        <w:pStyle w:val="ListParagraph"/>
        <w:numPr>
          <w:ilvl w:val="0"/>
          <w:numId w:val="19"/>
        </w:numPr>
        <w:jc w:val="both"/>
      </w:pPr>
      <w:r w:rsidRPr="00393F53">
        <w:lastRenderedPageBreak/>
        <w:t>Government and Regulatory Agencies: Government agencies responsible for road safety can leverage this data to identify areas with high crash rates and prioritize infrastructure improvements or enforcement efforts. They can also use the information to evaluate the effectiveness of existing safety regulations and develop evidence-based policies to further reduce accidents and injuries.</w:t>
      </w:r>
    </w:p>
    <w:p w:rsidR="00393F53" w:rsidRPr="00393F53" w:rsidRDefault="00393F53" w:rsidP="00393F53">
      <w:pPr>
        <w:pStyle w:val="ListParagraph"/>
        <w:numPr>
          <w:ilvl w:val="0"/>
          <w:numId w:val="19"/>
        </w:numPr>
        <w:jc w:val="both"/>
      </w:pPr>
      <w:r w:rsidRPr="00393F53">
        <w:t>Research and Academia: Researchers and academics can use this dataset to conduct studies on various aspects of road safety, such as the effectiveness of different safety technologies, the impact of environmental factors on crash risk, and the effectiveness of interventions aimed at reducing accidents. This research can contribute to advancements in transportation safety and inform public policy decisions.</w:t>
      </w:r>
    </w:p>
    <w:p w:rsidR="00393F53" w:rsidRPr="00393F53" w:rsidRDefault="00393F53" w:rsidP="008713CA">
      <w:pPr>
        <w:ind w:firstLine="0"/>
        <w:jc w:val="both"/>
      </w:pPr>
      <w:r w:rsidRPr="00393F53">
        <w:t>Overall, this dataset can be instrumental in improving road safety outcomes by providing insights into the factors contributing to crashes and informing strategies to mitigate risks and enhance vehicle and driver safety.</w:t>
      </w:r>
    </w:p>
    <w:p w:rsidR="00F60D11" w:rsidRPr="008713CA" w:rsidRDefault="00F60D11" w:rsidP="00AD5F08">
      <w:pPr>
        <w:pStyle w:val="Heading2"/>
      </w:pPr>
      <w:bookmarkStart w:id="4" w:name="_Toc165476511"/>
      <w:r w:rsidRPr="008713CA">
        <w:t>DATA DESCRIPTION</w:t>
      </w:r>
      <w:bookmarkEnd w:id="4"/>
      <w:r w:rsidRPr="008713CA">
        <w:t xml:space="preserve"> </w:t>
      </w:r>
    </w:p>
    <w:p w:rsidR="00F60D11" w:rsidRPr="003537CC" w:rsidRDefault="008713CA" w:rsidP="008842F0">
      <w:pPr>
        <w:ind w:firstLine="360"/>
        <w:jc w:val="both"/>
        <w:rPr>
          <w:vertAlign w:val="superscript"/>
        </w:rPr>
      </w:pPr>
      <w:r>
        <w:t>There are 25 parameters (columns) identified as part of the vehicle analysis dataset. The description of each of the parameters is given below.</w:t>
      </w:r>
      <w:r w:rsidR="003537CC">
        <w:rPr>
          <w:vertAlign w:val="superscript"/>
        </w:rPr>
        <w:t>3</w:t>
      </w:r>
    </w:p>
    <w:p w:rsidR="008713CA" w:rsidRDefault="008713CA" w:rsidP="008713CA">
      <w:pPr>
        <w:pStyle w:val="ListParagraph"/>
        <w:numPr>
          <w:ilvl w:val="0"/>
          <w:numId w:val="17"/>
        </w:numPr>
        <w:jc w:val="both"/>
      </w:pPr>
      <w:proofErr w:type="spellStart"/>
      <w:r>
        <w:t>Vehicle_make</w:t>
      </w:r>
      <w:proofErr w:type="spellEnd"/>
      <w:r>
        <w:t>: The make or manufacturer of the vehicle involved in the crash, such as Maruti Suzuki, Hyundai, Tata Motors, Mahindra, or Honda.</w:t>
      </w:r>
    </w:p>
    <w:p w:rsidR="008713CA" w:rsidRDefault="008713CA" w:rsidP="008713CA">
      <w:pPr>
        <w:pStyle w:val="ListParagraph"/>
        <w:numPr>
          <w:ilvl w:val="0"/>
          <w:numId w:val="17"/>
        </w:numPr>
        <w:jc w:val="both"/>
      </w:pPr>
      <w:proofErr w:type="spellStart"/>
      <w:r>
        <w:t>Vehicle_type</w:t>
      </w:r>
      <w:proofErr w:type="spellEnd"/>
      <w:r>
        <w:t>: The type of vehicle involved in the crash, including classifications like hatchback, sedan, SUV, or pickup.</w:t>
      </w:r>
    </w:p>
    <w:p w:rsidR="00D43E52" w:rsidRDefault="00D43E52" w:rsidP="008713CA">
      <w:pPr>
        <w:pStyle w:val="ListParagraph"/>
        <w:numPr>
          <w:ilvl w:val="0"/>
          <w:numId w:val="17"/>
        </w:numPr>
        <w:jc w:val="both"/>
      </w:pPr>
      <w:proofErr w:type="spellStart"/>
      <w:r w:rsidRPr="00D43E52">
        <w:t>Vehicle_Avg_Price</w:t>
      </w:r>
      <w:proofErr w:type="spellEnd"/>
      <w:r w:rsidRPr="00D43E52">
        <w:t xml:space="preserve"> (in Rs.)</w:t>
      </w:r>
      <w:r w:rsidR="00306619">
        <w:t xml:space="preserve">: Average price of the vehicle depending on the vehicle make, vehicle type and the year of manufacture. </w:t>
      </w:r>
    </w:p>
    <w:p w:rsidR="008713CA" w:rsidRDefault="008713CA" w:rsidP="008713CA">
      <w:pPr>
        <w:pStyle w:val="ListParagraph"/>
        <w:numPr>
          <w:ilvl w:val="0"/>
          <w:numId w:val="17"/>
        </w:numPr>
        <w:jc w:val="both"/>
      </w:pPr>
      <w:proofErr w:type="spellStart"/>
      <w:r>
        <w:t>Vehicle_year</w:t>
      </w:r>
      <w:proofErr w:type="spellEnd"/>
      <w:r>
        <w:t>: The year of manufacture for the vehicle.</w:t>
      </w:r>
    </w:p>
    <w:p w:rsidR="008713CA" w:rsidRDefault="008713CA" w:rsidP="008713CA">
      <w:pPr>
        <w:pStyle w:val="ListParagraph"/>
        <w:numPr>
          <w:ilvl w:val="0"/>
          <w:numId w:val="17"/>
        </w:numPr>
        <w:jc w:val="both"/>
      </w:pPr>
      <w:proofErr w:type="spellStart"/>
      <w:r>
        <w:lastRenderedPageBreak/>
        <w:t>Engine_type</w:t>
      </w:r>
      <w:proofErr w:type="spellEnd"/>
      <w:r>
        <w:t>: The type of engine powering the vehicle, such as petrol, diesel, CNG (compressed natural gas), or electric.</w:t>
      </w:r>
    </w:p>
    <w:p w:rsidR="008713CA" w:rsidRDefault="008713CA" w:rsidP="008713CA">
      <w:pPr>
        <w:pStyle w:val="ListParagraph"/>
        <w:numPr>
          <w:ilvl w:val="0"/>
          <w:numId w:val="17"/>
        </w:numPr>
        <w:jc w:val="both"/>
      </w:pPr>
      <w:proofErr w:type="spellStart"/>
      <w:r>
        <w:t>Engine_displacement</w:t>
      </w:r>
      <w:proofErr w:type="spellEnd"/>
      <w:r>
        <w:t>: The displacement of the engine in cubic centimeters (cc), indicating its size and power output.</w:t>
      </w:r>
    </w:p>
    <w:p w:rsidR="008713CA" w:rsidRDefault="008713CA" w:rsidP="008713CA">
      <w:pPr>
        <w:pStyle w:val="ListParagraph"/>
        <w:numPr>
          <w:ilvl w:val="0"/>
          <w:numId w:val="17"/>
        </w:numPr>
        <w:jc w:val="both"/>
      </w:pPr>
      <w:proofErr w:type="spellStart"/>
      <w:r>
        <w:t>Transmission_type</w:t>
      </w:r>
      <w:proofErr w:type="spellEnd"/>
      <w:r>
        <w:t>: Indicates whether the vehicle has a manual or automatic transmission.</w:t>
      </w:r>
    </w:p>
    <w:p w:rsidR="008713CA" w:rsidRDefault="008713CA" w:rsidP="008713CA">
      <w:pPr>
        <w:pStyle w:val="ListParagraph"/>
        <w:numPr>
          <w:ilvl w:val="0"/>
          <w:numId w:val="17"/>
        </w:numPr>
        <w:jc w:val="both"/>
      </w:pPr>
      <w:proofErr w:type="spellStart"/>
      <w:r>
        <w:t>Number_of_cylinders</w:t>
      </w:r>
      <w:proofErr w:type="spellEnd"/>
      <w:r>
        <w:t>: The number of cylinders in the vehicle's engine, influencing its performance and efficiency.</w:t>
      </w:r>
    </w:p>
    <w:p w:rsidR="008713CA" w:rsidRDefault="008713CA" w:rsidP="008713CA">
      <w:pPr>
        <w:pStyle w:val="ListParagraph"/>
        <w:numPr>
          <w:ilvl w:val="0"/>
          <w:numId w:val="17"/>
        </w:numPr>
        <w:jc w:val="both"/>
      </w:pPr>
      <w:proofErr w:type="spellStart"/>
      <w:r>
        <w:t>Vehicle_weight</w:t>
      </w:r>
      <w:proofErr w:type="spellEnd"/>
      <w:r>
        <w:t>: The weight of the vehicle in kilograms (kg), affecting its stability and crash dynamics.</w:t>
      </w:r>
    </w:p>
    <w:p w:rsidR="008713CA" w:rsidRDefault="008713CA" w:rsidP="008713CA">
      <w:pPr>
        <w:pStyle w:val="ListParagraph"/>
        <w:numPr>
          <w:ilvl w:val="0"/>
          <w:numId w:val="17"/>
        </w:numPr>
        <w:jc w:val="both"/>
      </w:pPr>
      <w:proofErr w:type="spellStart"/>
      <w:r>
        <w:t>Vehicle_length</w:t>
      </w:r>
      <w:proofErr w:type="spellEnd"/>
      <w:r>
        <w:t>: The length of the vehicle in millimeters (mm).</w:t>
      </w:r>
    </w:p>
    <w:p w:rsidR="008713CA" w:rsidRDefault="008713CA" w:rsidP="008713CA">
      <w:pPr>
        <w:pStyle w:val="ListParagraph"/>
        <w:numPr>
          <w:ilvl w:val="0"/>
          <w:numId w:val="17"/>
        </w:numPr>
        <w:jc w:val="both"/>
      </w:pPr>
      <w:proofErr w:type="spellStart"/>
      <w:r>
        <w:t>Vehicle_width</w:t>
      </w:r>
      <w:proofErr w:type="spellEnd"/>
      <w:r>
        <w:t>: The width of the vehicle in millimeters (mm).</w:t>
      </w:r>
    </w:p>
    <w:p w:rsidR="008713CA" w:rsidRDefault="008713CA" w:rsidP="008713CA">
      <w:pPr>
        <w:pStyle w:val="ListParagraph"/>
        <w:numPr>
          <w:ilvl w:val="0"/>
          <w:numId w:val="17"/>
        </w:numPr>
        <w:jc w:val="both"/>
      </w:pPr>
      <w:proofErr w:type="spellStart"/>
      <w:r>
        <w:t>Vehicle_height</w:t>
      </w:r>
      <w:proofErr w:type="spellEnd"/>
      <w:r>
        <w:t>: The height of the vehicle in millimeters (mm).</w:t>
      </w:r>
    </w:p>
    <w:p w:rsidR="008713CA" w:rsidRDefault="008713CA" w:rsidP="008713CA">
      <w:pPr>
        <w:pStyle w:val="ListParagraph"/>
        <w:numPr>
          <w:ilvl w:val="0"/>
          <w:numId w:val="17"/>
        </w:numPr>
        <w:jc w:val="both"/>
      </w:pPr>
      <w:proofErr w:type="spellStart"/>
      <w:r>
        <w:t>Safety_rating</w:t>
      </w:r>
      <w:proofErr w:type="spellEnd"/>
      <w:r>
        <w:t>: Assigns a safety rating to the vehicle based on predefined criteria, indicating its crashworthiness and occupant protection capabilities.</w:t>
      </w:r>
    </w:p>
    <w:p w:rsidR="008713CA" w:rsidRDefault="008713CA" w:rsidP="008713CA">
      <w:pPr>
        <w:pStyle w:val="ListParagraph"/>
        <w:numPr>
          <w:ilvl w:val="0"/>
          <w:numId w:val="17"/>
        </w:numPr>
        <w:jc w:val="both"/>
      </w:pPr>
      <w:proofErr w:type="spellStart"/>
      <w:r>
        <w:t>Number_of_airbags</w:t>
      </w:r>
      <w:proofErr w:type="spellEnd"/>
      <w:r>
        <w:t>: Specifies the number of airbags installed in the vehicle, a crucial safety feature.</w:t>
      </w:r>
    </w:p>
    <w:p w:rsidR="008713CA" w:rsidRDefault="008713CA" w:rsidP="008713CA">
      <w:pPr>
        <w:pStyle w:val="ListParagraph"/>
        <w:numPr>
          <w:ilvl w:val="0"/>
          <w:numId w:val="17"/>
        </w:numPr>
        <w:jc w:val="both"/>
      </w:pPr>
      <w:proofErr w:type="spellStart"/>
      <w:r>
        <w:t>ABS_presence</w:t>
      </w:r>
      <w:proofErr w:type="spellEnd"/>
      <w:r>
        <w:t>: Indicates whether the vehicle is equipped with an Anti-lock Braking System (ABS).</w:t>
      </w:r>
    </w:p>
    <w:p w:rsidR="008713CA" w:rsidRDefault="008713CA" w:rsidP="008713CA">
      <w:pPr>
        <w:pStyle w:val="ListParagraph"/>
        <w:numPr>
          <w:ilvl w:val="0"/>
          <w:numId w:val="17"/>
        </w:numPr>
        <w:jc w:val="both"/>
      </w:pPr>
      <w:proofErr w:type="spellStart"/>
      <w:r>
        <w:t>ESC_presence</w:t>
      </w:r>
      <w:proofErr w:type="spellEnd"/>
      <w:r>
        <w:t>: Indicates whether the vehicle is equipped with Electronic Stability Control (ESC).</w:t>
      </w:r>
    </w:p>
    <w:p w:rsidR="008713CA" w:rsidRDefault="008713CA" w:rsidP="008713CA">
      <w:pPr>
        <w:pStyle w:val="ListParagraph"/>
        <w:numPr>
          <w:ilvl w:val="0"/>
          <w:numId w:val="17"/>
        </w:numPr>
        <w:jc w:val="both"/>
      </w:pPr>
      <w:proofErr w:type="spellStart"/>
      <w:r>
        <w:t>TCS_presence</w:t>
      </w:r>
      <w:proofErr w:type="spellEnd"/>
      <w:r>
        <w:t>: Indicates whether the vehicle is equipped with Traction Control System (TCS).</w:t>
      </w:r>
    </w:p>
    <w:p w:rsidR="008713CA" w:rsidRDefault="008713CA" w:rsidP="008713CA">
      <w:pPr>
        <w:pStyle w:val="ListParagraph"/>
        <w:numPr>
          <w:ilvl w:val="0"/>
          <w:numId w:val="17"/>
        </w:numPr>
        <w:jc w:val="both"/>
      </w:pPr>
      <w:proofErr w:type="spellStart"/>
      <w:r>
        <w:lastRenderedPageBreak/>
        <w:t>TPMS_presence</w:t>
      </w:r>
      <w:proofErr w:type="spellEnd"/>
      <w:r>
        <w:t>: Indicates whether the vehicle is equipped with a Tire Pressure Monitoring System (TPMS).</w:t>
      </w:r>
    </w:p>
    <w:p w:rsidR="008713CA" w:rsidRDefault="008713CA" w:rsidP="008713CA">
      <w:pPr>
        <w:pStyle w:val="ListParagraph"/>
        <w:numPr>
          <w:ilvl w:val="0"/>
          <w:numId w:val="17"/>
        </w:numPr>
        <w:jc w:val="both"/>
      </w:pPr>
      <w:proofErr w:type="spellStart"/>
      <w:r>
        <w:t>Crash_location</w:t>
      </w:r>
      <w:proofErr w:type="spellEnd"/>
      <w:r>
        <w:t>: Specifies the location of the crash as urban or rural.</w:t>
      </w:r>
    </w:p>
    <w:p w:rsidR="008713CA" w:rsidRDefault="008713CA" w:rsidP="008713CA">
      <w:pPr>
        <w:pStyle w:val="ListParagraph"/>
        <w:numPr>
          <w:ilvl w:val="0"/>
          <w:numId w:val="17"/>
        </w:numPr>
        <w:jc w:val="both"/>
      </w:pPr>
      <w:proofErr w:type="spellStart"/>
      <w:r>
        <w:t>Weather_conditions</w:t>
      </w:r>
      <w:proofErr w:type="spellEnd"/>
      <w:r>
        <w:t>: Describes prevailing weather conditions during the crash, including categories like clear, rain, or fog.</w:t>
      </w:r>
    </w:p>
    <w:p w:rsidR="008713CA" w:rsidRDefault="008713CA" w:rsidP="008713CA">
      <w:pPr>
        <w:pStyle w:val="ListParagraph"/>
        <w:numPr>
          <w:ilvl w:val="0"/>
          <w:numId w:val="17"/>
        </w:numPr>
        <w:jc w:val="both"/>
      </w:pPr>
      <w:proofErr w:type="spellStart"/>
      <w:r>
        <w:t>Road_surface_conditions</w:t>
      </w:r>
      <w:proofErr w:type="spellEnd"/>
      <w:r>
        <w:t>: Indicates the condition of the road surface at the time of the crash, such as dry, wet, or muddy.</w:t>
      </w:r>
    </w:p>
    <w:p w:rsidR="008713CA" w:rsidRDefault="008713CA" w:rsidP="008713CA">
      <w:pPr>
        <w:pStyle w:val="ListParagraph"/>
        <w:numPr>
          <w:ilvl w:val="0"/>
          <w:numId w:val="17"/>
        </w:numPr>
        <w:jc w:val="both"/>
      </w:pPr>
      <w:proofErr w:type="spellStart"/>
      <w:r>
        <w:t>Time_of_day</w:t>
      </w:r>
      <w:proofErr w:type="spellEnd"/>
      <w:r>
        <w:t>: Specifies the time of day when the crash occurred, categorized into morning, afternoon, evening, or night.</w:t>
      </w:r>
    </w:p>
    <w:p w:rsidR="008713CA" w:rsidRDefault="008713CA" w:rsidP="008713CA">
      <w:pPr>
        <w:pStyle w:val="ListParagraph"/>
        <w:numPr>
          <w:ilvl w:val="0"/>
          <w:numId w:val="17"/>
        </w:numPr>
        <w:jc w:val="both"/>
      </w:pPr>
      <w:proofErr w:type="spellStart"/>
      <w:r>
        <w:t>Day_of_week</w:t>
      </w:r>
      <w:proofErr w:type="spellEnd"/>
      <w:r>
        <w:t>: Indicates the day of the week when the crash occurred, facilitating analysis of temporal patterns and trends.</w:t>
      </w:r>
    </w:p>
    <w:p w:rsidR="008713CA" w:rsidRDefault="008713CA" w:rsidP="008713CA">
      <w:pPr>
        <w:pStyle w:val="ListParagraph"/>
        <w:numPr>
          <w:ilvl w:val="0"/>
          <w:numId w:val="17"/>
        </w:numPr>
        <w:jc w:val="both"/>
      </w:pPr>
      <w:proofErr w:type="spellStart"/>
      <w:r>
        <w:t>Driver_age</w:t>
      </w:r>
      <w:proofErr w:type="spellEnd"/>
      <w:r>
        <w:t>: The age of the driver involved in the crash.</w:t>
      </w:r>
    </w:p>
    <w:p w:rsidR="008713CA" w:rsidRDefault="008713CA" w:rsidP="008713CA">
      <w:pPr>
        <w:pStyle w:val="ListParagraph"/>
        <w:numPr>
          <w:ilvl w:val="0"/>
          <w:numId w:val="17"/>
        </w:numPr>
        <w:jc w:val="both"/>
      </w:pPr>
      <w:proofErr w:type="spellStart"/>
      <w:r>
        <w:t>Driver_gender</w:t>
      </w:r>
      <w:proofErr w:type="spellEnd"/>
      <w:r>
        <w:t>: The gender of the driver involved in the crash (Male, Female).</w:t>
      </w:r>
    </w:p>
    <w:p w:rsidR="008713CA" w:rsidRDefault="008713CA" w:rsidP="008713CA">
      <w:pPr>
        <w:pStyle w:val="ListParagraph"/>
        <w:numPr>
          <w:ilvl w:val="0"/>
          <w:numId w:val="17"/>
        </w:numPr>
        <w:jc w:val="both"/>
      </w:pPr>
      <w:proofErr w:type="spellStart"/>
      <w:r>
        <w:t>Crash_severity</w:t>
      </w:r>
      <w:proofErr w:type="spellEnd"/>
      <w:r>
        <w:t>: Classifies the severity of the crash as minor, moderate, or severe.</w:t>
      </w:r>
    </w:p>
    <w:p w:rsidR="008713CA" w:rsidRDefault="008713CA" w:rsidP="008713CA">
      <w:pPr>
        <w:ind w:firstLine="0"/>
        <w:jc w:val="both"/>
        <w:rPr>
          <w:rFonts w:asciiTheme="majorHAnsi" w:eastAsiaTheme="majorEastAsia" w:hAnsiTheme="majorHAnsi" w:cstheme="majorBidi"/>
          <w:b/>
          <w:bCs/>
        </w:rPr>
      </w:pPr>
    </w:p>
    <w:p w:rsidR="008713CA" w:rsidRDefault="008713CA" w:rsidP="00AD5F08">
      <w:pPr>
        <w:pStyle w:val="Heading2"/>
      </w:pPr>
      <w:bookmarkStart w:id="5" w:name="_Toc165476512"/>
      <w:r>
        <w:t>REFERENCES</w:t>
      </w:r>
      <w:bookmarkEnd w:id="5"/>
    </w:p>
    <w:p w:rsidR="008713CA" w:rsidRPr="003C4785" w:rsidRDefault="00D15752" w:rsidP="008713CA">
      <w:pPr>
        <w:pStyle w:val="Bibliography"/>
        <w:numPr>
          <w:ilvl w:val="0"/>
          <w:numId w:val="16"/>
        </w:numPr>
        <w:jc w:val="both"/>
        <w:rPr>
          <w:i/>
          <w:noProof/>
        </w:rPr>
      </w:pPr>
      <w:hyperlink r:id="rId8" w:anchor=":~:text=Approximately%201.19%20million%20people%20die,adults%20aged%205%E2%80%9329%20years" w:history="1">
        <w:r w:rsidR="003C4785" w:rsidRPr="006E17CE">
          <w:rPr>
            <w:rStyle w:val="Hyperlink"/>
            <w:i/>
          </w:rPr>
          <w:t>https://www.who.int/news-room/fact-sheets/detail/road-traffic-injuries#:~:text=Approximately%201.19%20million%20people%20die,adults%20aged%205%E2%80%9329%20years</w:t>
        </w:r>
      </w:hyperlink>
    </w:p>
    <w:p w:rsidR="003537CC" w:rsidRDefault="008713CA" w:rsidP="003537CC">
      <w:pPr>
        <w:pStyle w:val="Bibliography"/>
        <w:numPr>
          <w:ilvl w:val="0"/>
          <w:numId w:val="16"/>
        </w:numPr>
        <w:jc w:val="both"/>
        <w:rPr>
          <w:noProof/>
        </w:rPr>
      </w:pPr>
      <w:r>
        <w:rPr>
          <w:noProof/>
        </w:rPr>
        <w:t>Road Accidents in India 2022, Government of India, Ministry of Road Transport and Highways</w:t>
      </w:r>
    </w:p>
    <w:p w:rsidR="003537CC" w:rsidRPr="003537CC" w:rsidRDefault="00D15752" w:rsidP="003537CC">
      <w:pPr>
        <w:pStyle w:val="ListParagraph"/>
        <w:numPr>
          <w:ilvl w:val="0"/>
          <w:numId w:val="16"/>
        </w:numPr>
        <w:rPr>
          <w:i/>
        </w:rPr>
      </w:pPr>
      <w:hyperlink r:id="rId9" w:history="1">
        <w:r w:rsidR="00F71EE6" w:rsidRPr="00922807">
          <w:rPr>
            <w:rStyle w:val="Hyperlink"/>
            <w:i/>
          </w:rPr>
          <w:t>https://www.kaggle.com/datasets/swish9/synthetic-indian-automobile-crash-data/data</w:t>
        </w:r>
      </w:hyperlink>
      <w:r w:rsidR="00F71EE6">
        <w:rPr>
          <w:i/>
        </w:rPr>
        <w:t xml:space="preserve"> </w:t>
      </w:r>
    </w:p>
    <w:p w:rsidR="008713CA" w:rsidRPr="008713CA" w:rsidRDefault="008713CA" w:rsidP="008713CA">
      <w:pPr>
        <w:ind w:firstLine="0"/>
        <w:jc w:val="both"/>
        <w:rPr>
          <w:rFonts w:asciiTheme="majorHAnsi" w:eastAsiaTheme="majorEastAsia" w:hAnsiTheme="majorHAnsi" w:cstheme="majorBidi"/>
          <w:b/>
          <w:bCs/>
        </w:rPr>
      </w:pPr>
    </w:p>
    <w:p w:rsidR="00E81978" w:rsidRDefault="00E81978" w:rsidP="008713CA">
      <w:pPr>
        <w:pStyle w:val="Heading1"/>
        <w:jc w:val="both"/>
      </w:pPr>
    </w:p>
    <w:sectPr w:rsidR="00E8197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752" w:rsidRDefault="00D15752">
      <w:pPr>
        <w:spacing w:line="240" w:lineRule="auto"/>
      </w:pPr>
      <w:r>
        <w:separator/>
      </w:r>
    </w:p>
    <w:p w:rsidR="00D15752" w:rsidRDefault="00D15752"/>
  </w:endnote>
  <w:endnote w:type="continuationSeparator" w:id="0">
    <w:p w:rsidR="00D15752" w:rsidRDefault="00D15752">
      <w:pPr>
        <w:spacing w:line="240" w:lineRule="auto"/>
      </w:pPr>
      <w:r>
        <w:continuationSeparator/>
      </w:r>
    </w:p>
    <w:p w:rsidR="00D15752" w:rsidRDefault="00D15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752" w:rsidRDefault="00D15752">
      <w:pPr>
        <w:spacing w:line="240" w:lineRule="auto"/>
      </w:pPr>
      <w:r>
        <w:separator/>
      </w:r>
    </w:p>
    <w:p w:rsidR="00D15752" w:rsidRDefault="00D15752"/>
  </w:footnote>
  <w:footnote w:type="continuationSeparator" w:id="0">
    <w:p w:rsidR="00D15752" w:rsidRDefault="00D15752">
      <w:pPr>
        <w:spacing w:line="240" w:lineRule="auto"/>
      </w:pPr>
      <w:r>
        <w:continuationSeparator/>
      </w:r>
    </w:p>
    <w:p w:rsidR="00D15752" w:rsidRDefault="00D157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451592B"/>
    <w:multiLevelType w:val="hybridMultilevel"/>
    <w:tmpl w:val="C42C4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8E6438"/>
    <w:multiLevelType w:val="hybridMultilevel"/>
    <w:tmpl w:val="8D30CBC6"/>
    <w:lvl w:ilvl="0" w:tplc="A90260A6">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0A7F86"/>
    <w:multiLevelType w:val="hybridMultilevel"/>
    <w:tmpl w:val="D4660B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426DCC"/>
    <w:multiLevelType w:val="hybridMultilevel"/>
    <w:tmpl w:val="015C9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622028B"/>
    <w:multiLevelType w:val="hybridMultilevel"/>
    <w:tmpl w:val="66B24E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8"/>
  </w:num>
  <w:num w:numId="13">
    <w:abstractNumId w:val="15"/>
  </w:num>
  <w:num w:numId="14">
    <w:abstractNumId w:val="14"/>
  </w:num>
  <w:num w:numId="15">
    <w:abstractNumId w:val="17"/>
  </w:num>
  <w:num w:numId="16">
    <w:abstractNumId w:val="11"/>
  </w:num>
  <w:num w:numId="17">
    <w:abstractNumId w:val="13"/>
  </w:num>
  <w:num w:numId="18">
    <w:abstractNumId w:val="16"/>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75"/>
    <w:rsid w:val="00084903"/>
    <w:rsid w:val="000D3F41"/>
    <w:rsid w:val="00132F9B"/>
    <w:rsid w:val="002016E2"/>
    <w:rsid w:val="002226A3"/>
    <w:rsid w:val="002A3FB8"/>
    <w:rsid w:val="00306619"/>
    <w:rsid w:val="003537CC"/>
    <w:rsid w:val="00355DCA"/>
    <w:rsid w:val="00393F53"/>
    <w:rsid w:val="003C4785"/>
    <w:rsid w:val="003D6B44"/>
    <w:rsid w:val="00551A02"/>
    <w:rsid w:val="005534FA"/>
    <w:rsid w:val="005D3A03"/>
    <w:rsid w:val="005E0FE1"/>
    <w:rsid w:val="00646315"/>
    <w:rsid w:val="00745E22"/>
    <w:rsid w:val="00754870"/>
    <w:rsid w:val="00777567"/>
    <w:rsid w:val="008002C0"/>
    <w:rsid w:val="008713CA"/>
    <w:rsid w:val="008842F0"/>
    <w:rsid w:val="0089512E"/>
    <w:rsid w:val="008C5323"/>
    <w:rsid w:val="008F5B99"/>
    <w:rsid w:val="0098038A"/>
    <w:rsid w:val="009A6A3B"/>
    <w:rsid w:val="00A66475"/>
    <w:rsid w:val="00AD048F"/>
    <w:rsid w:val="00AD5F08"/>
    <w:rsid w:val="00AF1E67"/>
    <w:rsid w:val="00B07C0E"/>
    <w:rsid w:val="00B823AA"/>
    <w:rsid w:val="00BA45DB"/>
    <w:rsid w:val="00BF4184"/>
    <w:rsid w:val="00C0601E"/>
    <w:rsid w:val="00C31D30"/>
    <w:rsid w:val="00C36E6C"/>
    <w:rsid w:val="00C379BD"/>
    <w:rsid w:val="00CD6E39"/>
    <w:rsid w:val="00CF6E91"/>
    <w:rsid w:val="00D15752"/>
    <w:rsid w:val="00D3530E"/>
    <w:rsid w:val="00D43E52"/>
    <w:rsid w:val="00D85B68"/>
    <w:rsid w:val="00E6004D"/>
    <w:rsid w:val="00E626EA"/>
    <w:rsid w:val="00E81978"/>
    <w:rsid w:val="00EC0781"/>
    <w:rsid w:val="00F25D89"/>
    <w:rsid w:val="00F379B7"/>
    <w:rsid w:val="00F525FA"/>
    <w:rsid w:val="00F60D11"/>
    <w:rsid w:val="00F71EE6"/>
    <w:rsid w:val="00F95153"/>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619C1"/>
  <w15:chartTrackingRefBased/>
  <w15:docId w15:val="{6CF3C4CC-ABF2-4214-AFB4-E6326F77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4"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AD048F"/>
    <w:rPr>
      <w:color w:val="5F5F5F" w:themeColor="hyperlink"/>
      <w:u w:val="single"/>
    </w:rPr>
  </w:style>
  <w:style w:type="character" w:styleId="UnresolvedMention">
    <w:name w:val="Unresolved Mention"/>
    <w:basedOn w:val="DefaultParagraphFont"/>
    <w:uiPriority w:val="99"/>
    <w:semiHidden/>
    <w:unhideWhenUsed/>
    <w:rsid w:val="00AD048F"/>
    <w:rPr>
      <w:color w:val="605E5C"/>
      <w:shd w:val="clear" w:color="auto" w:fill="E1DFDD"/>
    </w:rPr>
  </w:style>
  <w:style w:type="paragraph" w:styleId="TOC2">
    <w:name w:val="toc 2"/>
    <w:basedOn w:val="Normal"/>
    <w:next w:val="Normal"/>
    <w:autoRedefine/>
    <w:uiPriority w:val="39"/>
    <w:unhideWhenUsed/>
    <w:rsid w:val="00AD5F0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29502">
      <w:bodyDiv w:val="1"/>
      <w:marLeft w:val="0"/>
      <w:marRight w:val="0"/>
      <w:marTop w:val="0"/>
      <w:marBottom w:val="0"/>
      <w:divBdr>
        <w:top w:val="none" w:sz="0" w:space="0" w:color="auto"/>
        <w:left w:val="none" w:sz="0" w:space="0" w:color="auto"/>
        <w:bottom w:val="none" w:sz="0" w:space="0" w:color="auto"/>
        <w:right w:val="none" w:sz="0" w:space="0" w:color="auto"/>
      </w:divBdr>
    </w:div>
    <w:div w:id="100610567">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1116737">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46109997">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341952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393405">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49390848">
      <w:bodyDiv w:val="1"/>
      <w:marLeft w:val="0"/>
      <w:marRight w:val="0"/>
      <w:marTop w:val="0"/>
      <w:marBottom w:val="0"/>
      <w:divBdr>
        <w:top w:val="none" w:sz="0" w:space="0" w:color="auto"/>
        <w:left w:val="none" w:sz="0" w:space="0" w:color="auto"/>
        <w:bottom w:val="none" w:sz="0" w:space="0" w:color="auto"/>
        <w:right w:val="none" w:sz="0" w:space="0" w:color="auto"/>
      </w:divBdr>
    </w:div>
    <w:div w:id="583297129">
      <w:bodyDiv w:val="1"/>
      <w:marLeft w:val="0"/>
      <w:marRight w:val="0"/>
      <w:marTop w:val="0"/>
      <w:marBottom w:val="0"/>
      <w:divBdr>
        <w:top w:val="none" w:sz="0" w:space="0" w:color="auto"/>
        <w:left w:val="none" w:sz="0" w:space="0" w:color="auto"/>
        <w:bottom w:val="none" w:sz="0" w:space="0" w:color="auto"/>
        <w:right w:val="none" w:sz="0" w:space="0" w:color="auto"/>
      </w:divBdr>
    </w:div>
    <w:div w:id="64474482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5225773">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8118204">
      <w:bodyDiv w:val="1"/>
      <w:marLeft w:val="0"/>
      <w:marRight w:val="0"/>
      <w:marTop w:val="0"/>
      <w:marBottom w:val="0"/>
      <w:divBdr>
        <w:top w:val="none" w:sz="0" w:space="0" w:color="auto"/>
        <w:left w:val="none" w:sz="0" w:space="0" w:color="auto"/>
        <w:bottom w:val="none" w:sz="0" w:space="0" w:color="auto"/>
        <w:right w:val="none" w:sz="0" w:space="0" w:color="auto"/>
      </w:divBdr>
    </w:div>
    <w:div w:id="78754705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6893120">
      <w:bodyDiv w:val="1"/>
      <w:marLeft w:val="0"/>
      <w:marRight w:val="0"/>
      <w:marTop w:val="0"/>
      <w:marBottom w:val="0"/>
      <w:divBdr>
        <w:top w:val="none" w:sz="0" w:space="0" w:color="auto"/>
        <w:left w:val="none" w:sz="0" w:space="0" w:color="auto"/>
        <w:bottom w:val="none" w:sz="0" w:space="0" w:color="auto"/>
        <w:right w:val="none" w:sz="0" w:space="0" w:color="auto"/>
      </w:divBdr>
    </w:div>
    <w:div w:id="1205289964">
      <w:bodyDiv w:val="1"/>
      <w:marLeft w:val="0"/>
      <w:marRight w:val="0"/>
      <w:marTop w:val="0"/>
      <w:marBottom w:val="0"/>
      <w:divBdr>
        <w:top w:val="none" w:sz="0" w:space="0" w:color="auto"/>
        <w:left w:val="none" w:sz="0" w:space="0" w:color="auto"/>
        <w:bottom w:val="none" w:sz="0" w:space="0" w:color="auto"/>
        <w:right w:val="none" w:sz="0" w:space="0" w:color="auto"/>
      </w:divBdr>
    </w:div>
    <w:div w:id="1222212998">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0070349">
      <w:bodyDiv w:val="1"/>
      <w:marLeft w:val="0"/>
      <w:marRight w:val="0"/>
      <w:marTop w:val="0"/>
      <w:marBottom w:val="0"/>
      <w:divBdr>
        <w:top w:val="none" w:sz="0" w:space="0" w:color="auto"/>
        <w:left w:val="none" w:sz="0" w:space="0" w:color="auto"/>
        <w:bottom w:val="none" w:sz="0" w:space="0" w:color="auto"/>
        <w:right w:val="none" w:sz="0" w:space="0" w:color="auto"/>
      </w:divBdr>
    </w:div>
    <w:div w:id="1383796857">
      <w:bodyDiv w:val="1"/>
      <w:marLeft w:val="0"/>
      <w:marRight w:val="0"/>
      <w:marTop w:val="0"/>
      <w:marBottom w:val="0"/>
      <w:divBdr>
        <w:top w:val="none" w:sz="0" w:space="0" w:color="auto"/>
        <w:left w:val="none" w:sz="0" w:space="0" w:color="auto"/>
        <w:bottom w:val="none" w:sz="0" w:space="0" w:color="auto"/>
        <w:right w:val="none" w:sz="0" w:space="0" w:color="auto"/>
      </w:divBdr>
    </w:div>
    <w:div w:id="139797116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85439348">
      <w:bodyDiv w:val="1"/>
      <w:marLeft w:val="0"/>
      <w:marRight w:val="0"/>
      <w:marTop w:val="0"/>
      <w:marBottom w:val="0"/>
      <w:divBdr>
        <w:top w:val="none" w:sz="0" w:space="0" w:color="auto"/>
        <w:left w:val="none" w:sz="0" w:space="0" w:color="auto"/>
        <w:bottom w:val="none" w:sz="0" w:space="0" w:color="auto"/>
        <w:right w:val="none" w:sz="0" w:space="0" w:color="auto"/>
      </w:divBdr>
    </w:div>
    <w:div w:id="1490903733">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5827187">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7474770">
      <w:bodyDiv w:val="1"/>
      <w:marLeft w:val="0"/>
      <w:marRight w:val="0"/>
      <w:marTop w:val="0"/>
      <w:marBottom w:val="0"/>
      <w:divBdr>
        <w:top w:val="none" w:sz="0" w:space="0" w:color="auto"/>
        <w:left w:val="none" w:sz="0" w:space="0" w:color="auto"/>
        <w:bottom w:val="none" w:sz="0" w:space="0" w:color="auto"/>
        <w:right w:val="none" w:sz="0" w:space="0" w:color="auto"/>
      </w:divBdr>
      <w:divsChild>
        <w:div w:id="2130514872">
          <w:marLeft w:val="0"/>
          <w:marRight w:val="0"/>
          <w:marTop w:val="0"/>
          <w:marBottom w:val="0"/>
          <w:divBdr>
            <w:top w:val="none" w:sz="0" w:space="0" w:color="auto"/>
            <w:left w:val="none" w:sz="0" w:space="0" w:color="auto"/>
            <w:bottom w:val="none" w:sz="0" w:space="0" w:color="auto"/>
            <w:right w:val="none" w:sz="0" w:space="0" w:color="auto"/>
          </w:divBdr>
          <w:divsChild>
            <w:div w:id="198394638">
              <w:marLeft w:val="0"/>
              <w:marRight w:val="0"/>
              <w:marTop w:val="0"/>
              <w:marBottom w:val="0"/>
              <w:divBdr>
                <w:top w:val="single" w:sz="6" w:space="0" w:color="DADCE0"/>
                <w:left w:val="single" w:sz="6" w:space="0" w:color="DADCE0"/>
                <w:bottom w:val="single" w:sz="6" w:space="0" w:color="DADCE0"/>
                <w:right w:val="single" w:sz="6" w:space="0" w:color="DADCE0"/>
              </w:divBdr>
              <w:divsChild>
                <w:div w:id="1858427053">
                  <w:marLeft w:val="0"/>
                  <w:marRight w:val="0"/>
                  <w:marTop w:val="0"/>
                  <w:marBottom w:val="0"/>
                  <w:divBdr>
                    <w:top w:val="single" w:sz="6" w:space="0" w:color="DADCE0"/>
                    <w:left w:val="none" w:sz="0" w:space="0" w:color="auto"/>
                    <w:bottom w:val="none" w:sz="0" w:space="0" w:color="auto"/>
                    <w:right w:val="none" w:sz="0" w:space="0" w:color="auto"/>
                  </w:divBdr>
                  <w:divsChild>
                    <w:div w:id="460926358">
                      <w:marLeft w:val="0"/>
                      <w:marRight w:val="0"/>
                      <w:marTop w:val="0"/>
                      <w:marBottom w:val="0"/>
                      <w:divBdr>
                        <w:top w:val="none" w:sz="0" w:space="18" w:color="auto"/>
                        <w:left w:val="none" w:sz="0" w:space="18" w:color="auto"/>
                        <w:bottom w:val="single" w:sz="6" w:space="18" w:color="DADCE0"/>
                        <w:right w:val="none" w:sz="0" w:space="18" w:color="auto"/>
                      </w:divBdr>
                      <w:divsChild>
                        <w:div w:id="197864138">
                          <w:marLeft w:val="0"/>
                          <w:marRight w:val="0"/>
                          <w:marTop w:val="240"/>
                          <w:marBottom w:val="0"/>
                          <w:divBdr>
                            <w:top w:val="none" w:sz="0" w:space="0" w:color="auto"/>
                            <w:left w:val="none" w:sz="0" w:space="0" w:color="auto"/>
                            <w:bottom w:val="none" w:sz="0" w:space="0" w:color="auto"/>
                            <w:right w:val="none" w:sz="0" w:space="0" w:color="auto"/>
                          </w:divBdr>
                          <w:divsChild>
                            <w:div w:id="20864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78279">
                      <w:marLeft w:val="0"/>
                      <w:marRight w:val="0"/>
                      <w:marTop w:val="0"/>
                      <w:marBottom w:val="0"/>
                      <w:divBdr>
                        <w:top w:val="none" w:sz="0" w:space="0" w:color="auto"/>
                        <w:left w:val="none" w:sz="0" w:space="0" w:color="auto"/>
                        <w:bottom w:val="none" w:sz="0" w:space="0" w:color="auto"/>
                        <w:right w:val="none" w:sz="0" w:space="0" w:color="auto"/>
                      </w:divBdr>
                      <w:divsChild>
                        <w:div w:id="1717659104">
                          <w:marLeft w:val="0"/>
                          <w:marRight w:val="0"/>
                          <w:marTop w:val="0"/>
                          <w:marBottom w:val="0"/>
                          <w:divBdr>
                            <w:top w:val="none" w:sz="0" w:space="0" w:color="auto"/>
                            <w:left w:val="none" w:sz="0" w:space="0" w:color="auto"/>
                            <w:bottom w:val="single" w:sz="6" w:space="0" w:color="DADCE0"/>
                            <w:right w:val="none" w:sz="0" w:space="0" w:color="auto"/>
                          </w:divBdr>
                          <w:divsChild>
                            <w:div w:id="1896315857">
                              <w:marLeft w:val="0"/>
                              <w:marRight w:val="0"/>
                              <w:marTop w:val="0"/>
                              <w:marBottom w:val="0"/>
                              <w:divBdr>
                                <w:top w:val="none" w:sz="0" w:space="6" w:color="auto"/>
                                <w:left w:val="none" w:sz="0" w:space="9" w:color="auto"/>
                                <w:bottom w:val="none" w:sz="0" w:space="6" w:color="auto"/>
                                <w:right w:val="single" w:sz="6" w:space="9" w:color="DADCE0"/>
                              </w:divBdr>
                              <w:divsChild>
                                <w:div w:id="1903328955">
                                  <w:marLeft w:val="0"/>
                                  <w:marRight w:val="0"/>
                                  <w:marTop w:val="0"/>
                                  <w:marBottom w:val="0"/>
                                  <w:divBdr>
                                    <w:top w:val="none" w:sz="0" w:space="0" w:color="auto"/>
                                    <w:left w:val="none" w:sz="0" w:space="0" w:color="auto"/>
                                    <w:bottom w:val="none" w:sz="0" w:space="0" w:color="auto"/>
                                    <w:right w:val="none" w:sz="0" w:space="0" w:color="auto"/>
                                  </w:divBdr>
                                </w:div>
                              </w:divsChild>
                            </w:div>
                            <w:div w:id="1449927567">
                              <w:marLeft w:val="0"/>
                              <w:marRight w:val="0"/>
                              <w:marTop w:val="0"/>
                              <w:marBottom w:val="0"/>
                              <w:divBdr>
                                <w:top w:val="none" w:sz="0" w:space="6" w:color="auto"/>
                                <w:left w:val="none" w:sz="0" w:space="9" w:color="auto"/>
                                <w:bottom w:val="none" w:sz="0" w:space="6" w:color="auto"/>
                                <w:right w:val="single" w:sz="6" w:space="9" w:color="DADCE0"/>
                              </w:divBdr>
                              <w:divsChild>
                                <w:div w:id="710573063">
                                  <w:marLeft w:val="0"/>
                                  <w:marRight w:val="0"/>
                                  <w:marTop w:val="0"/>
                                  <w:marBottom w:val="0"/>
                                  <w:divBdr>
                                    <w:top w:val="none" w:sz="0" w:space="0" w:color="auto"/>
                                    <w:left w:val="none" w:sz="0" w:space="0" w:color="auto"/>
                                    <w:bottom w:val="none" w:sz="0" w:space="0" w:color="auto"/>
                                    <w:right w:val="none" w:sz="0" w:space="0" w:color="auto"/>
                                  </w:divBdr>
                                </w:div>
                              </w:divsChild>
                            </w:div>
                            <w:div w:id="505829483">
                              <w:marLeft w:val="0"/>
                              <w:marRight w:val="0"/>
                              <w:marTop w:val="0"/>
                              <w:marBottom w:val="0"/>
                              <w:divBdr>
                                <w:top w:val="none" w:sz="0" w:space="6" w:color="auto"/>
                                <w:left w:val="none" w:sz="0" w:space="9" w:color="auto"/>
                                <w:bottom w:val="none" w:sz="0" w:space="6" w:color="auto"/>
                                <w:right w:val="single" w:sz="6" w:space="9" w:color="DADCE0"/>
                              </w:divBdr>
                              <w:divsChild>
                                <w:div w:id="1097601890">
                                  <w:marLeft w:val="0"/>
                                  <w:marRight w:val="0"/>
                                  <w:marTop w:val="0"/>
                                  <w:marBottom w:val="0"/>
                                  <w:divBdr>
                                    <w:top w:val="none" w:sz="0" w:space="0" w:color="auto"/>
                                    <w:left w:val="none" w:sz="0" w:space="0" w:color="auto"/>
                                    <w:bottom w:val="none" w:sz="0" w:space="0" w:color="auto"/>
                                    <w:right w:val="none" w:sz="0" w:space="0" w:color="auto"/>
                                  </w:divBdr>
                                </w:div>
                              </w:divsChild>
                            </w:div>
                            <w:div w:id="1880626293">
                              <w:marLeft w:val="0"/>
                              <w:marRight w:val="0"/>
                              <w:marTop w:val="0"/>
                              <w:marBottom w:val="0"/>
                              <w:divBdr>
                                <w:top w:val="none" w:sz="0" w:space="6" w:color="auto"/>
                                <w:left w:val="none" w:sz="0" w:space="9" w:color="auto"/>
                                <w:bottom w:val="none" w:sz="0" w:space="6" w:color="auto"/>
                                <w:right w:val="single" w:sz="6" w:space="9" w:color="DADCE0"/>
                              </w:divBdr>
                              <w:divsChild>
                                <w:div w:id="270556156">
                                  <w:marLeft w:val="0"/>
                                  <w:marRight w:val="0"/>
                                  <w:marTop w:val="0"/>
                                  <w:marBottom w:val="0"/>
                                  <w:divBdr>
                                    <w:top w:val="none" w:sz="0" w:space="0" w:color="auto"/>
                                    <w:left w:val="none" w:sz="0" w:space="0" w:color="auto"/>
                                    <w:bottom w:val="none" w:sz="0" w:space="0" w:color="auto"/>
                                    <w:right w:val="none" w:sz="0" w:space="0" w:color="auto"/>
                                  </w:divBdr>
                                </w:div>
                              </w:divsChild>
                            </w:div>
                            <w:div w:id="1477532274">
                              <w:marLeft w:val="0"/>
                              <w:marRight w:val="0"/>
                              <w:marTop w:val="0"/>
                              <w:marBottom w:val="0"/>
                              <w:divBdr>
                                <w:top w:val="none" w:sz="0" w:space="6" w:color="auto"/>
                                <w:left w:val="none" w:sz="0" w:space="9" w:color="auto"/>
                                <w:bottom w:val="none" w:sz="0" w:space="6" w:color="auto"/>
                                <w:right w:val="single" w:sz="6" w:space="9" w:color="DADCE0"/>
                              </w:divBdr>
                              <w:divsChild>
                                <w:div w:id="1664164745">
                                  <w:marLeft w:val="0"/>
                                  <w:marRight w:val="0"/>
                                  <w:marTop w:val="0"/>
                                  <w:marBottom w:val="0"/>
                                  <w:divBdr>
                                    <w:top w:val="none" w:sz="0" w:space="0" w:color="auto"/>
                                    <w:left w:val="none" w:sz="0" w:space="0" w:color="auto"/>
                                    <w:bottom w:val="none" w:sz="0" w:space="0" w:color="auto"/>
                                    <w:right w:val="none" w:sz="0" w:space="0" w:color="auto"/>
                                  </w:divBdr>
                                </w:div>
                              </w:divsChild>
                            </w:div>
                            <w:div w:id="513615734">
                              <w:marLeft w:val="0"/>
                              <w:marRight w:val="0"/>
                              <w:marTop w:val="0"/>
                              <w:marBottom w:val="0"/>
                              <w:divBdr>
                                <w:top w:val="none" w:sz="0" w:space="6" w:color="auto"/>
                                <w:left w:val="none" w:sz="0" w:space="9" w:color="auto"/>
                                <w:bottom w:val="none" w:sz="0" w:space="6" w:color="auto"/>
                                <w:right w:val="single" w:sz="6" w:space="9" w:color="DADCE0"/>
                              </w:divBdr>
                              <w:divsChild>
                                <w:div w:id="2083334201">
                                  <w:marLeft w:val="0"/>
                                  <w:marRight w:val="0"/>
                                  <w:marTop w:val="0"/>
                                  <w:marBottom w:val="0"/>
                                  <w:divBdr>
                                    <w:top w:val="none" w:sz="0" w:space="0" w:color="auto"/>
                                    <w:left w:val="none" w:sz="0" w:space="0" w:color="auto"/>
                                    <w:bottom w:val="none" w:sz="0" w:space="0" w:color="auto"/>
                                    <w:right w:val="none" w:sz="0" w:space="0" w:color="auto"/>
                                  </w:divBdr>
                                </w:div>
                              </w:divsChild>
                            </w:div>
                            <w:div w:id="671222455">
                              <w:marLeft w:val="0"/>
                              <w:marRight w:val="0"/>
                              <w:marTop w:val="0"/>
                              <w:marBottom w:val="0"/>
                              <w:divBdr>
                                <w:top w:val="none" w:sz="0" w:space="6" w:color="auto"/>
                                <w:left w:val="none" w:sz="0" w:space="9" w:color="auto"/>
                                <w:bottom w:val="none" w:sz="0" w:space="6" w:color="auto"/>
                                <w:right w:val="single" w:sz="6" w:space="9" w:color="DADCE0"/>
                              </w:divBdr>
                              <w:divsChild>
                                <w:div w:id="1887598057">
                                  <w:marLeft w:val="0"/>
                                  <w:marRight w:val="0"/>
                                  <w:marTop w:val="0"/>
                                  <w:marBottom w:val="0"/>
                                  <w:divBdr>
                                    <w:top w:val="none" w:sz="0" w:space="0" w:color="auto"/>
                                    <w:left w:val="none" w:sz="0" w:space="0" w:color="auto"/>
                                    <w:bottom w:val="none" w:sz="0" w:space="0" w:color="auto"/>
                                    <w:right w:val="none" w:sz="0" w:space="0" w:color="auto"/>
                                  </w:divBdr>
                                </w:div>
                              </w:divsChild>
                            </w:div>
                            <w:div w:id="2049987181">
                              <w:marLeft w:val="0"/>
                              <w:marRight w:val="0"/>
                              <w:marTop w:val="0"/>
                              <w:marBottom w:val="0"/>
                              <w:divBdr>
                                <w:top w:val="none" w:sz="0" w:space="6" w:color="auto"/>
                                <w:left w:val="none" w:sz="0" w:space="9" w:color="auto"/>
                                <w:bottom w:val="none" w:sz="0" w:space="6" w:color="auto"/>
                                <w:right w:val="single" w:sz="6" w:space="9" w:color="DADCE0"/>
                              </w:divBdr>
                              <w:divsChild>
                                <w:div w:id="447820463">
                                  <w:marLeft w:val="0"/>
                                  <w:marRight w:val="0"/>
                                  <w:marTop w:val="0"/>
                                  <w:marBottom w:val="0"/>
                                  <w:divBdr>
                                    <w:top w:val="none" w:sz="0" w:space="0" w:color="auto"/>
                                    <w:left w:val="none" w:sz="0" w:space="0" w:color="auto"/>
                                    <w:bottom w:val="none" w:sz="0" w:space="0" w:color="auto"/>
                                    <w:right w:val="none" w:sz="0" w:space="0" w:color="auto"/>
                                  </w:divBdr>
                                </w:div>
                              </w:divsChild>
                            </w:div>
                            <w:div w:id="2034454481">
                              <w:marLeft w:val="0"/>
                              <w:marRight w:val="0"/>
                              <w:marTop w:val="0"/>
                              <w:marBottom w:val="0"/>
                              <w:divBdr>
                                <w:top w:val="none" w:sz="0" w:space="6" w:color="auto"/>
                                <w:left w:val="none" w:sz="0" w:space="9" w:color="auto"/>
                                <w:bottom w:val="none" w:sz="0" w:space="6" w:color="auto"/>
                                <w:right w:val="single" w:sz="6" w:space="9" w:color="DADCE0"/>
                              </w:divBdr>
                              <w:divsChild>
                                <w:div w:id="1229681945">
                                  <w:marLeft w:val="0"/>
                                  <w:marRight w:val="0"/>
                                  <w:marTop w:val="0"/>
                                  <w:marBottom w:val="0"/>
                                  <w:divBdr>
                                    <w:top w:val="none" w:sz="0" w:space="0" w:color="auto"/>
                                    <w:left w:val="none" w:sz="0" w:space="0" w:color="auto"/>
                                    <w:bottom w:val="none" w:sz="0" w:space="0" w:color="auto"/>
                                    <w:right w:val="none" w:sz="0" w:space="0" w:color="auto"/>
                                  </w:divBdr>
                                </w:div>
                              </w:divsChild>
                            </w:div>
                            <w:div w:id="749809717">
                              <w:marLeft w:val="0"/>
                              <w:marRight w:val="0"/>
                              <w:marTop w:val="0"/>
                              <w:marBottom w:val="0"/>
                              <w:divBdr>
                                <w:top w:val="none" w:sz="0" w:space="6" w:color="auto"/>
                                <w:left w:val="none" w:sz="0" w:space="9" w:color="auto"/>
                                <w:bottom w:val="none" w:sz="0" w:space="6" w:color="auto"/>
                                <w:right w:val="single" w:sz="6" w:space="9" w:color="DADCE0"/>
                              </w:divBdr>
                              <w:divsChild>
                                <w:div w:id="7665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20794">
                      <w:marLeft w:val="0"/>
                      <w:marRight w:val="0"/>
                      <w:marTop w:val="0"/>
                      <w:marBottom w:val="0"/>
                      <w:divBdr>
                        <w:top w:val="none" w:sz="0" w:space="0" w:color="auto"/>
                        <w:left w:val="none" w:sz="0" w:space="0" w:color="auto"/>
                        <w:bottom w:val="none" w:sz="0" w:space="0" w:color="auto"/>
                        <w:right w:val="none" w:sz="0" w:space="0" w:color="auto"/>
                      </w:divBdr>
                      <w:divsChild>
                        <w:div w:id="1198928812">
                          <w:marLeft w:val="0"/>
                          <w:marRight w:val="0"/>
                          <w:marTop w:val="0"/>
                          <w:marBottom w:val="0"/>
                          <w:divBdr>
                            <w:top w:val="none" w:sz="0" w:space="0" w:color="auto"/>
                            <w:left w:val="none" w:sz="0" w:space="0" w:color="auto"/>
                            <w:bottom w:val="single" w:sz="6" w:space="0" w:color="DADCE0"/>
                            <w:right w:val="none" w:sz="0" w:space="0" w:color="auto"/>
                          </w:divBdr>
                          <w:divsChild>
                            <w:div w:id="217596926">
                              <w:marLeft w:val="0"/>
                              <w:marRight w:val="0"/>
                              <w:marTop w:val="0"/>
                              <w:marBottom w:val="0"/>
                              <w:divBdr>
                                <w:top w:val="none" w:sz="0" w:space="6" w:color="auto"/>
                                <w:left w:val="none" w:sz="0" w:space="9" w:color="auto"/>
                                <w:bottom w:val="none" w:sz="0" w:space="6" w:color="auto"/>
                                <w:right w:val="single" w:sz="6" w:space="9" w:color="DADCE0"/>
                              </w:divBdr>
                              <w:divsChild>
                                <w:div w:id="610473588">
                                  <w:marLeft w:val="0"/>
                                  <w:marRight w:val="0"/>
                                  <w:marTop w:val="0"/>
                                  <w:marBottom w:val="0"/>
                                  <w:divBdr>
                                    <w:top w:val="none" w:sz="0" w:space="0" w:color="auto"/>
                                    <w:left w:val="none" w:sz="0" w:space="0" w:color="auto"/>
                                    <w:bottom w:val="none" w:sz="0" w:space="0" w:color="auto"/>
                                    <w:right w:val="none" w:sz="0" w:space="0" w:color="auto"/>
                                  </w:divBdr>
                                </w:div>
                                <w:div w:id="1741554807">
                                  <w:marLeft w:val="0"/>
                                  <w:marRight w:val="0"/>
                                  <w:marTop w:val="0"/>
                                  <w:marBottom w:val="0"/>
                                  <w:divBdr>
                                    <w:top w:val="none" w:sz="0" w:space="0" w:color="auto"/>
                                    <w:left w:val="none" w:sz="0" w:space="0" w:color="auto"/>
                                    <w:bottom w:val="none" w:sz="0" w:space="0" w:color="auto"/>
                                    <w:right w:val="none" w:sz="0" w:space="0" w:color="auto"/>
                                  </w:divBdr>
                                </w:div>
                                <w:div w:id="1397243475">
                                  <w:marLeft w:val="0"/>
                                  <w:marRight w:val="0"/>
                                  <w:marTop w:val="0"/>
                                  <w:marBottom w:val="0"/>
                                  <w:divBdr>
                                    <w:top w:val="none" w:sz="0" w:space="0" w:color="auto"/>
                                    <w:left w:val="none" w:sz="0" w:space="0" w:color="auto"/>
                                    <w:bottom w:val="none" w:sz="0" w:space="0" w:color="auto"/>
                                    <w:right w:val="none" w:sz="0" w:space="0" w:color="auto"/>
                                  </w:divBdr>
                                </w:div>
                              </w:divsChild>
                            </w:div>
                            <w:div w:id="1118529016">
                              <w:marLeft w:val="0"/>
                              <w:marRight w:val="0"/>
                              <w:marTop w:val="0"/>
                              <w:marBottom w:val="0"/>
                              <w:divBdr>
                                <w:top w:val="none" w:sz="0" w:space="6" w:color="auto"/>
                                <w:left w:val="none" w:sz="0" w:space="9" w:color="auto"/>
                                <w:bottom w:val="none" w:sz="0" w:space="6" w:color="auto"/>
                                <w:right w:val="single" w:sz="6" w:space="9" w:color="DADCE0"/>
                              </w:divBdr>
                              <w:divsChild>
                                <w:div w:id="2040935527">
                                  <w:marLeft w:val="0"/>
                                  <w:marRight w:val="0"/>
                                  <w:marTop w:val="0"/>
                                  <w:marBottom w:val="0"/>
                                  <w:divBdr>
                                    <w:top w:val="none" w:sz="0" w:space="0" w:color="auto"/>
                                    <w:left w:val="none" w:sz="0" w:space="0" w:color="auto"/>
                                    <w:bottom w:val="none" w:sz="0" w:space="0" w:color="auto"/>
                                    <w:right w:val="none" w:sz="0" w:space="0" w:color="auto"/>
                                  </w:divBdr>
                                </w:div>
                                <w:div w:id="1523200144">
                                  <w:marLeft w:val="0"/>
                                  <w:marRight w:val="0"/>
                                  <w:marTop w:val="0"/>
                                  <w:marBottom w:val="0"/>
                                  <w:divBdr>
                                    <w:top w:val="none" w:sz="0" w:space="0" w:color="auto"/>
                                    <w:left w:val="none" w:sz="0" w:space="0" w:color="auto"/>
                                    <w:bottom w:val="none" w:sz="0" w:space="0" w:color="auto"/>
                                    <w:right w:val="none" w:sz="0" w:space="0" w:color="auto"/>
                                  </w:divBdr>
                                </w:div>
                                <w:div w:id="411438062">
                                  <w:marLeft w:val="0"/>
                                  <w:marRight w:val="0"/>
                                  <w:marTop w:val="0"/>
                                  <w:marBottom w:val="0"/>
                                  <w:divBdr>
                                    <w:top w:val="none" w:sz="0" w:space="0" w:color="auto"/>
                                    <w:left w:val="none" w:sz="0" w:space="0" w:color="auto"/>
                                    <w:bottom w:val="none" w:sz="0" w:space="0" w:color="auto"/>
                                    <w:right w:val="none" w:sz="0" w:space="0" w:color="auto"/>
                                  </w:divBdr>
                                </w:div>
                              </w:divsChild>
                            </w:div>
                            <w:div w:id="202835918">
                              <w:marLeft w:val="0"/>
                              <w:marRight w:val="0"/>
                              <w:marTop w:val="0"/>
                              <w:marBottom w:val="0"/>
                              <w:divBdr>
                                <w:top w:val="none" w:sz="0" w:space="6" w:color="auto"/>
                                <w:left w:val="none" w:sz="0" w:space="9" w:color="auto"/>
                                <w:bottom w:val="none" w:sz="0" w:space="6" w:color="auto"/>
                                <w:right w:val="single" w:sz="6" w:space="9" w:color="DADCE0"/>
                              </w:divBdr>
                              <w:divsChild>
                                <w:div w:id="402994175">
                                  <w:marLeft w:val="0"/>
                                  <w:marRight w:val="0"/>
                                  <w:marTop w:val="0"/>
                                  <w:marBottom w:val="0"/>
                                  <w:divBdr>
                                    <w:top w:val="none" w:sz="0" w:space="0" w:color="auto"/>
                                    <w:left w:val="none" w:sz="0" w:space="0" w:color="auto"/>
                                    <w:bottom w:val="none" w:sz="0" w:space="0" w:color="auto"/>
                                    <w:right w:val="none" w:sz="0" w:space="0" w:color="auto"/>
                                  </w:divBdr>
                                  <w:divsChild>
                                    <w:div w:id="1554120845">
                                      <w:marLeft w:val="0"/>
                                      <w:marRight w:val="0"/>
                                      <w:marTop w:val="0"/>
                                      <w:marBottom w:val="0"/>
                                      <w:divBdr>
                                        <w:top w:val="none" w:sz="0" w:space="0" w:color="auto"/>
                                        <w:left w:val="none" w:sz="0" w:space="0" w:color="auto"/>
                                        <w:bottom w:val="none" w:sz="0" w:space="0" w:color="auto"/>
                                        <w:right w:val="none" w:sz="0" w:space="0" w:color="auto"/>
                                      </w:divBdr>
                                      <w:divsChild>
                                        <w:div w:id="490028666">
                                          <w:marLeft w:val="0"/>
                                          <w:marRight w:val="0"/>
                                          <w:marTop w:val="0"/>
                                          <w:marBottom w:val="0"/>
                                          <w:divBdr>
                                            <w:top w:val="none" w:sz="0" w:space="0" w:color="auto"/>
                                            <w:left w:val="none" w:sz="0" w:space="0" w:color="auto"/>
                                            <w:bottom w:val="none" w:sz="0" w:space="0" w:color="auto"/>
                                            <w:right w:val="none" w:sz="0" w:space="0" w:color="auto"/>
                                          </w:divBdr>
                                          <w:divsChild>
                                            <w:div w:id="1919168643">
                                              <w:marLeft w:val="0"/>
                                              <w:marRight w:val="0"/>
                                              <w:marTop w:val="0"/>
                                              <w:marBottom w:val="0"/>
                                              <w:divBdr>
                                                <w:top w:val="none" w:sz="0" w:space="0" w:color="auto"/>
                                                <w:left w:val="none" w:sz="0" w:space="0" w:color="auto"/>
                                                <w:bottom w:val="none" w:sz="0" w:space="0" w:color="auto"/>
                                                <w:right w:val="none" w:sz="0" w:space="0" w:color="auto"/>
                                              </w:divBdr>
                                              <w:divsChild>
                                                <w:div w:id="1083138421">
                                                  <w:marLeft w:val="0"/>
                                                  <w:marRight w:val="0"/>
                                                  <w:marTop w:val="0"/>
                                                  <w:marBottom w:val="0"/>
                                                  <w:divBdr>
                                                    <w:top w:val="none" w:sz="0" w:space="0" w:color="auto"/>
                                                    <w:left w:val="none" w:sz="0" w:space="0" w:color="auto"/>
                                                    <w:bottom w:val="none" w:sz="0" w:space="0" w:color="auto"/>
                                                    <w:right w:val="none" w:sz="0" w:space="0" w:color="auto"/>
                                                  </w:divBdr>
                                                  <w:divsChild>
                                                    <w:div w:id="10394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548688">
                                  <w:marLeft w:val="0"/>
                                  <w:marRight w:val="0"/>
                                  <w:marTop w:val="60"/>
                                  <w:marBottom w:val="0"/>
                                  <w:divBdr>
                                    <w:top w:val="none" w:sz="0" w:space="0" w:color="auto"/>
                                    <w:left w:val="none" w:sz="0" w:space="0" w:color="auto"/>
                                    <w:bottom w:val="none" w:sz="0" w:space="0" w:color="auto"/>
                                    <w:right w:val="none" w:sz="0" w:space="0" w:color="auto"/>
                                  </w:divBdr>
                                </w:div>
                              </w:divsChild>
                            </w:div>
                            <w:div w:id="444036918">
                              <w:marLeft w:val="0"/>
                              <w:marRight w:val="0"/>
                              <w:marTop w:val="0"/>
                              <w:marBottom w:val="0"/>
                              <w:divBdr>
                                <w:top w:val="none" w:sz="0" w:space="6" w:color="auto"/>
                                <w:left w:val="none" w:sz="0" w:space="9" w:color="auto"/>
                                <w:bottom w:val="none" w:sz="0" w:space="6" w:color="auto"/>
                                <w:right w:val="single" w:sz="6" w:space="9" w:color="DADCE0"/>
                              </w:divBdr>
                              <w:divsChild>
                                <w:div w:id="2136480454">
                                  <w:marLeft w:val="0"/>
                                  <w:marRight w:val="0"/>
                                  <w:marTop w:val="0"/>
                                  <w:marBottom w:val="0"/>
                                  <w:divBdr>
                                    <w:top w:val="none" w:sz="0" w:space="0" w:color="auto"/>
                                    <w:left w:val="none" w:sz="0" w:space="0" w:color="auto"/>
                                    <w:bottom w:val="none" w:sz="0" w:space="0" w:color="auto"/>
                                    <w:right w:val="none" w:sz="0" w:space="0" w:color="auto"/>
                                  </w:divBdr>
                                </w:div>
                                <w:div w:id="577400958">
                                  <w:marLeft w:val="0"/>
                                  <w:marRight w:val="0"/>
                                  <w:marTop w:val="0"/>
                                  <w:marBottom w:val="0"/>
                                  <w:divBdr>
                                    <w:top w:val="none" w:sz="0" w:space="0" w:color="auto"/>
                                    <w:left w:val="none" w:sz="0" w:space="0" w:color="auto"/>
                                    <w:bottom w:val="none" w:sz="0" w:space="0" w:color="auto"/>
                                    <w:right w:val="none" w:sz="0" w:space="0" w:color="auto"/>
                                  </w:divBdr>
                                </w:div>
                                <w:div w:id="1277101224">
                                  <w:marLeft w:val="0"/>
                                  <w:marRight w:val="0"/>
                                  <w:marTop w:val="0"/>
                                  <w:marBottom w:val="0"/>
                                  <w:divBdr>
                                    <w:top w:val="none" w:sz="0" w:space="0" w:color="auto"/>
                                    <w:left w:val="none" w:sz="0" w:space="0" w:color="auto"/>
                                    <w:bottom w:val="none" w:sz="0" w:space="0" w:color="auto"/>
                                    <w:right w:val="none" w:sz="0" w:space="0" w:color="auto"/>
                                  </w:divBdr>
                                </w:div>
                              </w:divsChild>
                            </w:div>
                            <w:div w:id="1747875128">
                              <w:marLeft w:val="0"/>
                              <w:marRight w:val="0"/>
                              <w:marTop w:val="0"/>
                              <w:marBottom w:val="0"/>
                              <w:divBdr>
                                <w:top w:val="none" w:sz="0" w:space="6" w:color="auto"/>
                                <w:left w:val="none" w:sz="0" w:space="9" w:color="auto"/>
                                <w:bottom w:val="none" w:sz="0" w:space="6" w:color="auto"/>
                                <w:right w:val="single" w:sz="6" w:space="9" w:color="DADCE0"/>
                              </w:divBdr>
                              <w:divsChild>
                                <w:div w:id="234360479">
                                  <w:marLeft w:val="0"/>
                                  <w:marRight w:val="0"/>
                                  <w:marTop w:val="0"/>
                                  <w:marBottom w:val="0"/>
                                  <w:divBdr>
                                    <w:top w:val="none" w:sz="0" w:space="0" w:color="auto"/>
                                    <w:left w:val="none" w:sz="0" w:space="0" w:color="auto"/>
                                    <w:bottom w:val="none" w:sz="0" w:space="0" w:color="auto"/>
                                    <w:right w:val="none" w:sz="0" w:space="0" w:color="auto"/>
                                  </w:divBdr>
                                  <w:divsChild>
                                    <w:div w:id="1591812349">
                                      <w:marLeft w:val="0"/>
                                      <w:marRight w:val="0"/>
                                      <w:marTop w:val="0"/>
                                      <w:marBottom w:val="0"/>
                                      <w:divBdr>
                                        <w:top w:val="none" w:sz="0" w:space="0" w:color="auto"/>
                                        <w:left w:val="none" w:sz="0" w:space="0" w:color="auto"/>
                                        <w:bottom w:val="none" w:sz="0" w:space="0" w:color="auto"/>
                                        <w:right w:val="none" w:sz="0" w:space="0" w:color="auto"/>
                                      </w:divBdr>
                                      <w:divsChild>
                                        <w:div w:id="953639315">
                                          <w:marLeft w:val="0"/>
                                          <w:marRight w:val="0"/>
                                          <w:marTop w:val="0"/>
                                          <w:marBottom w:val="0"/>
                                          <w:divBdr>
                                            <w:top w:val="none" w:sz="0" w:space="0" w:color="auto"/>
                                            <w:left w:val="none" w:sz="0" w:space="0" w:color="auto"/>
                                            <w:bottom w:val="none" w:sz="0" w:space="0" w:color="auto"/>
                                            <w:right w:val="none" w:sz="0" w:space="0" w:color="auto"/>
                                          </w:divBdr>
                                          <w:divsChild>
                                            <w:div w:id="428241382">
                                              <w:marLeft w:val="0"/>
                                              <w:marRight w:val="0"/>
                                              <w:marTop w:val="0"/>
                                              <w:marBottom w:val="0"/>
                                              <w:divBdr>
                                                <w:top w:val="none" w:sz="0" w:space="0" w:color="auto"/>
                                                <w:left w:val="none" w:sz="0" w:space="0" w:color="auto"/>
                                                <w:bottom w:val="none" w:sz="0" w:space="0" w:color="auto"/>
                                                <w:right w:val="none" w:sz="0" w:space="0" w:color="auto"/>
                                              </w:divBdr>
                                              <w:divsChild>
                                                <w:div w:id="118840801">
                                                  <w:marLeft w:val="0"/>
                                                  <w:marRight w:val="0"/>
                                                  <w:marTop w:val="0"/>
                                                  <w:marBottom w:val="0"/>
                                                  <w:divBdr>
                                                    <w:top w:val="none" w:sz="0" w:space="0" w:color="auto"/>
                                                    <w:left w:val="none" w:sz="0" w:space="0" w:color="auto"/>
                                                    <w:bottom w:val="none" w:sz="0" w:space="0" w:color="auto"/>
                                                    <w:right w:val="none" w:sz="0" w:space="0" w:color="auto"/>
                                                  </w:divBdr>
                                                  <w:divsChild>
                                                    <w:div w:id="771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12989">
                                  <w:marLeft w:val="0"/>
                                  <w:marRight w:val="0"/>
                                  <w:marTop w:val="60"/>
                                  <w:marBottom w:val="0"/>
                                  <w:divBdr>
                                    <w:top w:val="none" w:sz="0" w:space="0" w:color="auto"/>
                                    <w:left w:val="none" w:sz="0" w:space="0" w:color="auto"/>
                                    <w:bottom w:val="none" w:sz="0" w:space="0" w:color="auto"/>
                                    <w:right w:val="none" w:sz="0" w:space="0" w:color="auto"/>
                                  </w:divBdr>
                                </w:div>
                              </w:divsChild>
                            </w:div>
                            <w:div w:id="1019819642">
                              <w:marLeft w:val="0"/>
                              <w:marRight w:val="0"/>
                              <w:marTop w:val="0"/>
                              <w:marBottom w:val="0"/>
                              <w:divBdr>
                                <w:top w:val="none" w:sz="0" w:space="6" w:color="auto"/>
                                <w:left w:val="none" w:sz="0" w:space="9" w:color="auto"/>
                                <w:bottom w:val="none" w:sz="0" w:space="6" w:color="auto"/>
                                <w:right w:val="single" w:sz="6" w:space="9" w:color="DADCE0"/>
                              </w:divBdr>
                              <w:divsChild>
                                <w:div w:id="519660274">
                                  <w:marLeft w:val="0"/>
                                  <w:marRight w:val="0"/>
                                  <w:marTop w:val="0"/>
                                  <w:marBottom w:val="0"/>
                                  <w:divBdr>
                                    <w:top w:val="none" w:sz="0" w:space="0" w:color="auto"/>
                                    <w:left w:val="none" w:sz="0" w:space="0" w:color="auto"/>
                                    <w:bottom w:val="none" w:sz="0" w:space="0" w:color="auto"/>
                                    <w:right w:val="none" w:sz="0" w:space="0" w:color="auto"/>
                                  </w:divBdr>
                                </w:div>
                                <w:div w:id="195579377">
                                  <w:marLeft w:val="0"/>
                                  <w:marRight w:val="0"/>
                                  <w:marTop w:val="0"/>
                                  <w:marBottom w:val="0"/>
                                  <w:divBdr>
                                    <w:top w:val="none" w:sz="0" w:space="0" w:color="auto"/>
                                    <w:left w:val="none" w:sz="0" w:space="0" w:color="auto"/>
                                    <w:bottom w:val="none" w:sz="0" w:space="0" w:color="auto"/>
                                    <w:right w:val="none" w:sz="0" w:space="0" w:color="auto"/>
                                  </w:divBdr>
                                </w:div>
                              </w:divsChild>
                            </w:div>
                            <w:div w:id="940187983">
                              <w:marLeft w:val="0"/>
                              <w:marRight w:val="0"/>
                              <w:marTop w:val="0"/>
                              <w:marBottom w:val="0"/>
                              <w:divBdr>
                                <w:top w:val="none" w:sz="0" w:space="6" w:color="auto"/>
                                <w:left w:val="none" w:sz="0" w:space="9" w:color="auto"/>
                                <w:bottom w:val="none" w:sz="0" w:space="6" w:color="auto"/>
                                <w:right w:val="single" w:sz="6" w:space="9" w:color="DADCE0"/>
                              </w:divBdr>
                              <w:divsChild>
                                <w:div w:id="2012179421">
                                  <w:marLeft w:val="0"/>
                                  <w:marRight w:val="0"/>
                                  <w:marTop w:val="0"/>
                                  <w:marBottom w:val="0"/>
                                  <w:divBdr>
                                    <w:top w:val="none" w:sz="0" w:space="0" w:color="auto"/>
                                    <w:left w:val="none" w:sz="0" w:space="0" w:color="auto"/>
                                    <w:bottom w:val="none" w:sz="0" w:space="0" w:color="auto"/>
                                    <w:right w:val="none" w:sz="0" w:space="0" w:color="auto"/>
                                  </w:divBdr>
                                  <w:divsChild>
                                    <w:div w:id="1114864869">
                                      <w:marLeft w:val="0"/>
                                      <w:marRight w:val="0"/>
                                      <w:marTop w:val="0"/>
                                      <w:marBottom w:val="0"/>
                                      <w:divBdr>
                                        <w:top w:val="none" w:sz="0" w:space="0" w:color="auto"/>
                                        <w:left w:val="none" w:sz="0" w:space="0" w:color="auto"/>
                                        <w:bottom w:val="none" w:sz="0" w:space="0" w:color="auto"/>
                                        <w:right w:val="none" w:sz="0" w:space="0" w:color="auto"/>
                                      </w:divBdr>
                                      <w:divsChild>
                                        <w:div w:id="847716192">
                                          <w:marLeft w:val="0"/>
                                          <w:marRight w:val="0"/>
                                          <w:marTop w:val="0"/>
                                          <w:marBottom w:val="0"/>
                                          <w:divBdr>
                                            <w:top w:val="none" w:sz="0" w:space="0" w:color="auto"/>
                                            <w:left w:val="none" w:sz="0" w:space="0" w:color="auto"/>
                                            <w:bottom w:val="none" w:sz="0" w:space="0" w:color="auto"/>
                                            <w:right w:val="none" w:sz="0" w:space="0" w:color="auto"/>
                                          </w:divBdr>
                                          <w:divsChild>
                                            <w:div w:id="1380326330">
                                              <w:marLeft w:val="0"/>
                                              <w:marRight w:val="0"/>
                                              <w:marTop w:val="0"/>
                                              <w:marBottom w:val="0"/>
                                              <w:divBdr>
                                                <w:top w:val="none" w:sz="0" w:space="0" w:color="auto"/>
                                                <w:left w:val="none" w:sz="0" w:space="0" w:color="auto"/>
                                                <w:bottom w:val="none" w:sz="0" w:space="0" w:color="auto"/>
                                                <w:right w:val="none" w:sz="0" w:space="0" w:color="auto"/>
                                              </w:divBdr>
                                              <w:divsChild>
                                                <w:div w:id="2134202646">
                                                  <w:marLeft w:val="0"/>
                                                  <w:marRight w:val="0"/>
                                                  <w:marTop w:val="0"/>
                                                  <w:marBottom w:val="0"/>
                                                  <w:divBdr>
                                                    <w:top w:val="none" w:sz="0" w:space="0" w:color="auto"/>
                                                    <w:left w:val="none" w:sz="0" w:space="0" w:color="auto"/>
                                                    <w:bottom w:val="none" w:sz="0" w:space="0" w:color="auto"/>
                                                    <w:right w:val="none" w:sz="0" w:space="0" w:color="auto"/>
                                                  </w:divBdr>
                                                  <w:divsChild>
                                                    <w:div w:id="694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998700">
                                  <w:marLeft w:val="0"/>
                                  <w:marRight w:val="0"/>
                                  <w:marTop w:val="60"/>
                                  <w:marBottom w:val="0"/>
                                  <w:divBdr>
                                    <w:top w:val="none" w:sz="0" w:space="0" w:color="auto"/>
                                    <w:left w:val="none" w:sz="0" w:space="0" w:color="auto"/>
                                    <w:bottom w:val="none" w:sz="0" w:space="0" w:color="auto"/>
                                    <w:right w:val="none" w:sz="0" w:space="0" w:color="auto"/>
                                  </w:divBdr>
                                </w:div>
                              </w:divsChild>
                            </w:div>
                            <w:div w:id="1929924692">
                              <w:marLeft w:val="0"/>
                              <w:marRight w:val="0"/>
                              <w:marTop w:val="0"/>
                              <w:marBottom w:val="0"/>
                              <w:divBdr>
                                <w:top w:val="none" w:sz="0" w:space="6" w:color="auto"/>
                                <w:left w:val="none" w:sz="0" w:space="9" w:color="auto"/>
                                <w:bottom w:val="none" w:sz="0" w:space="6" w:color="auto"/>
                                <w:right w:val="single" w:sz="6" w:space="9" w:color="DADCE0"/>
                              </w:divBdr>
                              <w:divsChild>
                                <w:div w:id="427240285">
                                  <w:marLeft w:val="0"/>
                                  <w:marRight w:val="0"/>
                                  <w:marTop w:val="0"/>
                                  <w:marBottom w:val="0"/>
                                  <w:divBdr>
                                    <w:top w:val="none" w:sz="0" w:space="0" w:color="auto"/>
                                    <w:left w:val="none" w:sz="0" w:space="0" w:color="auto"/>
                                    <w:bottom w:val="none" w:sz="0" w:space="0" w:color="auto"/>
                                    <w:right w:val="none" w:sz="0" w:space="0" w:color="auto"/>
                                  </w:divBdr>
                                  <w:divsChild>
                                    <w:div w:id="1656839679">
                                      <w:marLeft w:val="0"/>
                                      <w:marRight w:val="0"/>
                                      <w:marTop w:val="0"/>
                                      <w:marBottom w:val="0"/>
                                      <w:divBdr>
                                        <w:top w:val="none" w:sz="0" w:space="0" w:color="auto"/>
                                        <w:left w:val="none" w:sz="0" w:space="0" w:color="auto"/>
                                        <w:bottom w:val="none" w:sz="0" w:space="0" w:color="auto"/>
                                        <w:right w:val="none" w:sz="0" w:space="0" w:color="auto"/>
                                      </w:divBdr>
                                      <w:divsChild>
                                        <w:div w:id="454566123">
                                          <w:marLeft w:val="0"/>
                                          <w:marRight w:val="0"/>
                                          <w:marTop w:val="0"/>
                                          <w:marBottom w:val="0"/>
                                          <w:divBdr>
                                            <w:top w:val="none" w:sz="0" w:space="0" w:color="auto"/>
                                            <w:left w:val="none" w:sz="0" w:space="0" w:color="auto"/>
                                            <w:bottom w:val="none" w:sz="0" w:space="0" w:color="auto"/>
                                            <w:right w:val="none" w:sz="0" w:space="0" w:color="auto"/>
                                          </w:divBdr>
                                          <w:divsChild>
                                            <w:div w:id="643898888">
                                              <w:marLeft w:val="0"/>
                                              <w:marRight w:val="0"/>
                                              <w:marTop w:val="0"/>
                                              <w:marBottom w:val="0"/>
                                              <w:divBdr>
                                                <w:top w:val="none" w:sz="0" w:space="0" w:color="auto"/>
                                                <w:left w:val="none" w:sz="0" w:space="0" w:color="auto"/>
                                                <w:bottom w:val="none" w:sz="0" w:space="0" w:color="auto"/>
                                                <w:right w:val="none" w:sz="0" w:space="0" w:color="auto"/>
                                              </w:divBdr>
                                              <w:divsChild>
                                                <w:div w:id="1182820230">
                                                  <w:marLeft w:val="0"/>
                                                  <w:marRight w:val="0"/>
                                                  <w:marTop w:val="0"/>
                                                  <w:marBottom w:val="0"/>
                                                  <w:divBdr>
                                                    <w:top w:val="none" w:sz="0" w:space="0" w:color="auto"/>
                                                    <w:left w:val="none" w:sz="0" w:space="0" w:color="auto"/>
                                                    <w:bottom w:val="none" w:sz="0" w:space="0" w:color="auto"/>
                                                    <w:right w:val="none" w:sz="0" w:space="0" w:color="auto"/>
                                                  </w:divBdr>
                                                  <w:divsChild>
                                                    <w:div w:id="12912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993594">
                                  <w:marLeft w:val="0"/>
                                  <w:marRight w:val="0"/>
                                  <w:marTop w:val="60"/>
                                  <w:marBottom w:val="0"/>
                                  <w:divBdr>
                                    <w:top w:val="none" w:sz="0" w:space="0" w:color="auto"/>
                                    <w:left w:val="none" w:sz="0" w:space="0" w:color="auto"/>
                                    <w:bottom w:val="none" w:sz="0" w:space="0" w:color="auto"/>
                                    <w:right w:val="none" w:sz="0" w:space="0" w:color="auto"/>
                                  </w:divBdr>
                                </w:div>
                              </w:divsChild>
                            </w:div>
                            <w:div w:id="1476600397">
                              <w:marLeft w:val="0"/>
                              <w:marRight w:val="0"/>
                              <w:marTop w:val="0"/>
                              <w:marBottom w:val="0"/>
                              <w:divBdr>
                                <w:top w:val="none" w:sz="0" w:space="6" w:color="auto"/>
                                <w:left w:val="none" w:sz="0" w:space="9" w:color="auto"/>
                                <w:bottom w:val="none" w:sz="0" w:space="6" w:color="auto"/>
                                <w:right w:val="single" w:sz="6" w:space="9" w:color="DADCE0"/>
                              </w:divBdr>
                              <w:divsChild>
                                <w:div w:id="1921331629">
                                  <w:marLeft w:val="0"/>
                                  <w:marRight w:val="0"/>
                                  <w:marTop w:val="0"/>
                                  <w:marBottom w:val="0"/>
                                  <w:divBdr>
                                    <w:top w:val="none" w:sz="0" w:space="0" w:color="auto"/>
                                    <w:left w:val="none" w:sz="0" w:space="0" w:color="auto"/>
                                    <w:bottom w:val="none" w:sz="0" w:space="0" w:color="auto"/>
                                    <w:right w:val="none" w:sz="0" w:space="0" w:color="auto"/>
                                  </w:divBdr>
                                  <w:divsChild>
                                    <w:div w:id="229194198">
                                      <w:marLeft w:val="0"/>
                                      <w:marRight w:val="0"/>
                                      <w:marTop w:val="0"/>
                                      <w:marBottom w:val="0"/>
                                      <w:divBdr>
                                        <w:top w:val="none" w:sz="0" w:space="0" w:color="auto"/>
                                        <w:left w:val="none" w:sz="0" w:space="0" w:color="auto"/>
                                        <w:bottom w:val="none" w:sz="0" w:space="0" w:color="auto"/>
                                        <w:right w:val="none" w:sz="0" w:space="0" w:color="auto"/>
                                      </w:divBdr>
                                      <w:divsChild>
                                        <w:div w:id="161818974">
                                          <w:marLeft w:val="0"/>
                                          <w:marRight w:val="0"/>
                                          <w:marTop w:val="0"/>
                                          <w:marBottom w:val="0"/>
                                          <w:divBdr>
                                            <w:top w:val="none" w:sz="0" w:space="0" w:color="auto"/>
                                            <w:left w:val="none" w:sz="0" w:space="0" w:color="auto"/>
                                            <w:bottom w:val="none" w:sz="0" w:space="0" w:color="auto"/>
                                            <w:right w:val="none" w:sz="0" w:space="0" w:color="auto"/>
                                          </w:divBdr>
                                          <w:divsChild>
                                            <w:div w:id="990673175">
                                              <w:marLeft w:val="0"/>
                                              <w:marRight w:val="0"/>
                                              <w:marTop w:val="0"/>
                                              <w:marBottom w:val="0"/>
                                              <w:divBdr>
                                                <w:top w:val="none" w:sz="0" w:space="0" w:color="auto"/>
                                                <w:left w:val="none" w:sz="0" w:space="0" w:color="auto"/>
                                                <w:bottom w:val="none" w:sz="0" w:space="0" w:color="auto"/>
                                                <w:right w:val="none" w:sz="0" w:space="0" w:color="auto"/>
                                              </w:divBdr>
                                              <w:divsChild>
                                                <w:div w:id="776098640">
                                                  <w:marLeft w:val="0"/>
                                                  <w:marRight w:val="0"/>
                                                  <w:marTop w:val="0"/>
                                                  <w:marBottom w:val="0"/>
                                                  <w:divBdr>
                                                    <w:top w:val="none" w:sz="0" w:space="0" w:color="auto"/>
                                                    <w:left w:val="none" w:sz="0" w:space="0" w:color="auto"/>
                                                    <w:bottom w:val="none" w:sz="0" w:space="0" w:color="auto"/>
                                                    <w:right w:val="none" w:sz="0" w:space="0" w:color="auto"/>
                                                  </w:divBdr>
                                                  <w:divsChild>
                                                    <w:div w:id="8938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953844">
                                  <w:marLeft w:val="0"/>
                                  <w:marRight w:val="0"/>
                                  <w:marTop w:val="60"/>
                                  <w:marBottom w:val="0"/>
                                  <w:divBdr>
                                    <w:top w:val="none" w:sz="0" w:space="0" w:color="auto"/>
                                    <w:left w:val="none" w:sz="0" w:space="0" w:color="auto"/>
                                    <w:bottom w:val="none" w:sz="0" w:space="0" w:color="auto"/>
                                    <w:right w:val="none" w:sz="0" w:space="0" w:color="auto"/>
                                  </w:divBdr>
                                </w:div>
                              </w:divsChild>
                            </w:div>
                            <w:div w:id="215167381">
                              <w:marLeft w:val="0"/>
                              <w:marRight w:val="0"/>
                              <w:marTop w:val="0"/>
                              <w:marBottom w:val="0"/>
                              <w:divBdr>
                                <w:top w:val="none" w:sz="0" w:space="6" w:color="auto"/>
                                <w:left w:val="none" w:sz="0" w:space="9" w:color="auto"/>
                                <w:bottom w:val="none" w:sz="0" w:space="6" w:color="auto"/>
                                <w:right w:val="single" w:sz="6" w:space="9" w:color="DADCE0"/>
                              </w:divBdr>
                              <w:divsChild>
                                <w:div w:id="794173892">
                                  <w:marLeft w:val="0"/>
                                  <w:marRight w:val="0"/>
                                  <w:marTop w:val="0"/>
                                  <w:marBottom w:val="0"/>
                                  <w:divBdr>
                                    <w:top w:val="none" w:sz="0" w:space="0" w:color="auto"/>
                                    <w:left w:val="none" w:sz="0" w:space="0" w:color="auto"/>
                                    <w:bottom w:val="none" w:sz="0" w:space="0" w:color="auto"/>
                                    <w:right w:val="none" w:sz="0" w:space="0" w:color="auto"/>
                                  </w:divBdr>
                                  <w:divsChild>
                                    <w:div w:id="807354670">
                                      <w:marLeft w:val="0"/>
                                      <w:marRight w:val="0"/>
                                      <w:marTop w:val="0"/>
                                      <w:marBottom w:val="0"/>
                                      <w:divBdr>
                                        <w:top w:val="none" w:sz="0" w:space="0" w:color="auto"/>
                                        <w:left w:val="none" w:sz="0" w:space="0" w:color="auto"/>
                                        <w:bottom w:val="none" w:sz="0" w:space="0" w:color="auto"/>
                                        <w:right w:val="none" w:sz="0" w:space="0" w:color="auto"/>
                                      </w:divBdr>
                                      <w:divsChild>
                                        <w:div w:id="1992522064">
                                          <w:marLeft w:val="0"/>
                                          <w:marRight w:val="0"/>
                                          <w:marTop w:val="0"/>
                                          <w:marBottom w:val="0"/>
                                          <w:divBdr>
                                            <w:top w:val="none" w:sz="0" w:space="0" w:color="auto"/>
                                            <w:left w:val="none" w:sz="0" w:space="0" w:color="auto"/>
                                            <w:bottom w:val="none" w:sz="0" w:space="0" w:color="auto"/>
                                            <w:right w:val="none" w:sz="0" w:space="0" w:color="auto"/>
                                          </w:divBdr>
                                          <w:divsChild>
                                            <w:div w:id="823662366">
                                              <w:marLeft w:val="0"/>
                                              <w:marRight w:val="0"/>
                                              <w:marTop w:val="0"/>
                                              <w:marBottom w:val="0"/>
                                              <w:divBdr>
                                                <w:top w:val="none" w:sz="0" w:space="0" w:color="auto"/>
                                                <w:left w:val="none" w:sz="0" w:space="0" w:color="auto"/>
                                                <w:bottom w:val="none" w:sz="0" w:space="0" w:color="auto"/>
                                                <w:right w:val="none" w:sz="0" w:space="0" w:color="auto"/>
                                              </w:divBdr>
                                              <w:divsChild>
                                                <w:div w:id="1328559946">
                                                  <w:marLeft w:val="0"/>
                                                  <w:marRight w:val="0"/>
                                                  <w:marTop w:val="0"/>
                                                  <w:marBottom w:val="0"/>
                                                  <w:divBdr>
                                                    <w:top w:val="none" w:sz="0" w:space="0" w:color="auto"/>
                                                    <w:left w:val="none" w:sz="0" w:space="0" w:color="auto"/>
                                                    <w:bottom w:val="none" w:sz="0" w:space="0" w:color="auto"/>
                                                    <w:right w:val="none" w:sz="0" w:space="0" w:color="auto"/>
                                                  </w:divBdr>
                                                  <w:divsChild>
                                                    <w:div w:id="6011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2692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5126083">
                      <w:marLeft w:val="0"/>
                      <w:marRight w:val="0"/>
                      <w:marTop w:val="0"/>
                      <w:marBottom w:val="0"/>
                      <w:divBdr>
                        <w:top w:val="none" w:sz="0" w:space="0" w:color="auto"/>
                        <w:left w:val="none" w:sz="0" w:space="0" w:color="auto"/>
                        <w:bottom w:val="none" w:sz="0" w:space="0" w:color="auto"/>
                        <w:right w:val="none" w:sz="0" w:space="0" w:color="auto"/>
                      </w:divBdr>
                      <w:divsChild>
                        <w:div w:id="241910846">
                          <w:marLeft w:val="0"/>
                          <w:marRight w:val="0"/>
                          <w:marTop w:val="0"/>
                          <w:marBottom w:val="0"/>
                          <w:divBdr>
                            <w:top w:val="none" w:sz="0" w:space="0" w:color="auto"/>
                            <w:left w:val="none" w:sz="0" w:space="0" w:color="auto"/>
                            <w:bottom w:val="single" w:sz="6" w:space="0" w:color="DADCE0"/>
                            <w:right w:val="none" w:sz="0" w:space="0" w:color="auto"/>
                          </w:divBdr>
                          <w:divsChild>
                            <w:div w:id="491532601">
                              <w:marLeft w:val="0"/>
                              <w:marRight w:val="0"/>
                              <w:marTop w:val="0"/>
                              <w:marBottom w:val="0"/>
                              <w:divBdr>
                                <w:top w:val="none" w:sz="0" w:space="6" w:color="auto"/>
                                <w:left w:val="none" w:sz="0" w:space="9" w:color="auto"/>
                                <w:bottom w:val="none" w:sz="0" w:space="6" w:color="auto"/>
                                <w:right w:val="single" w:sz="6" w:space="9" w:color="DADCE0"/>
                              </w:divBdr>
                            </w:div>
                            <w:div w:id="10649490">
                              <w:marLeft w:val="0"/>
                              <w:marRight w:val="0"/>
                              <w:marTop w:val="0"/>
                              <w:marBottom w:val="0"/>
                              <w:divBdr>
                                <w:top w:val="none" w:sz="0" w:space="6" w:color="auto"/>
                                <w:left w:val="none" w:sz="0" w:space="9" w:color="auto"/>
                                <w:bottom w:val="none" w:sz="0" w:space="6" w:color="auto"/>
                                <w:right w:val="single" w:sz="6" w:space="9" w:color="DADCE0"/>
                              </w:divBdr>
                            </w:div>
                            <w:div w:id="549074590">
                              <w:marLeft w:val="0"/>
                              <w:marRight w:val="0"/>
                              <w:marTop w:val="0"/>
                              <w:marBottom w:val="0"/>
                              <w:divBdr>
                                <w:top w:val="none" w:sz="0" w:space="6" w:color="auto"/>
                                <w:left w:val="none" w:sz="0" w:space="9" w:color="auto"/>
                                <w:bottom w:val="none" w:sz="0" w:space="6" w:color="auto"/>
                                <w:right w:val="single" w:sz="6" w:space="9" w:color="DADCE0"/>
                              </w:divBdr>
                            </w:div>
                            <w:div w:id="1369137834">
                              <w:marLeft w:val="0"/>
                              <w:marRight w:val="0"/>
                              <w:marTop w:val="0"/>
                              <w:marBottom w:val="0"/>
                              <w:divBdr>
                                <w:top w:val="none" w:sz="0" w:space="6" w:color="auto"/>
                                <w:left w:val="none" w:sz="0" w:space="9" w:color="auto"/>
                                <w:bottom w:val="none" w:sz="0" w:space="6" w:color="auto"/>
                                <w:right w:val="single" w:sz="6" w:space="9" w:color="DADCE0"/>
                              </w:divBdr>
                            </w:div>
                            <w:div w:id="911113796">
                              <w:marLeft w:val="0"/>
                              <w:marRight w:val="0"/>
                              <w:marTop w:val="0"/>
                              <w:marBottom w:val="0"/>
                              <w:divBdr>
                                <w:top w:val="none" w:sz="0" w:space="6" w:color="auto"/>
                                <w:left w:val="none" w:sz="0" w:space="9" w:color="auto"/>
                                <w:bottom w:val="none" w:sz="0" w:space="6" w:color="auto"/>
                                <w:right w:val="single" w:sz="6" w:space="9" w:color="DADCE0"/>
                              </w:divBdr>
                            </w:div>
                            <w:div w:id="531767156">
                              <w:marLeft w:val="0"/>
                              <w:marRight w:val="0"/>
                              <w:marTop w:val="0"/>
                              <w:marBottom w:val="0"/>
                              <w:divBdr>
                                <w:top w:val="none" w:sz="0" w:space="6" w:color="auto"/>
                                <w:left w:val="none" w:sz="0" w:space="9" w:color="auto"/>
                                <w:bottom w:val="none" w:sz="0" w:space="6" w:color="auto"/>
                                <w:right w:val="single" w:sz="6" w:space="9" w:color="DADCE0"/>
                              </w:divBdr>
                            </w:div>
                            <w:div w:id="1223716948">
                              <w:marLeft w:val="0"/>
                              <w:marRight w:val="0"/>
                              <w:marTop w:val="0"/>
                              <w:marBottom w:val="0"/>
                              <w:divBdr>
                                <w:top w:val="none" w:sz="0" w:space="6" w:color="auto"/>
                                <w:left w:val="none" w:sz="0" w:space="9" w:color="auto"/>
                                <w:bottom w:val="none" w:sz="0" w:space="6" w:color="auto"/>
                                <w:right w:val="single" w:sz="6" w:space="9" w:color="DADCE0"/>
                              </w:divBdr>
                            </w:div>
                            <w:div w:id="4750626">
                              <w:marLeft w:val="0"/>
                              <w:marRight w:val="0"/>
                              <w:marTop w:val="0"/>
                              <w:marBottom w:val="0"/>
                              <w:divBdr>
                                <w:top w:val="none" w:sz="0" w:space="6" w:color="auto"/>
                                <w:left w:val="none" w:sz="0" w:space="9" w:color="auto"/>
                                <w:bottom w:val="none" w:sz="0" w:space="6" w:color="auto"/>
                                <w:right w:val="single" w:sz="6" w:space="9" w:color="DADCE0"/>
                              </w:divBdr>
                            </w:div>
                            <w:div w:id="1062219208">
                              <w:marLeft w:val="0"/>
                              <w:marRight w:val="0"/>
                              <w:marTop w:val="0"/>
                              <w:marBottom w:val="0"/>
                              <w:divBdr>
                                <w:top w:val="none" w:sz="0" w:space="6" w:color="auto"/>
                                <w:left w:val="none" w:sz="0" w:space="9" w:color="auto"/>
                                <w:bottom w:val="none" w:sz="0" w:space="6" w:color="auto"/>
                                <w:right w:val="single" w:sz="6" w:space="9" w:color="DADCE0"/>
                              </w:divBdr>
                            </w:div>
                            <w:div w:id="1691443434">
                              <w:marLeft w:val="0"/>
                              <w:marRight w:val="0"/>
                              <w:marTop w:val="0"/>
                              <w:marBottom w:val="0"/>
                              <w:divBdr>
                                <w:top w:val="none" w:sz="0" w:space="6" w:color="auto"/>
                                <w:left w:val="none" w:sz="0" w:space="9" w:color="auto"/>
                                <w:bottom w:val="none" w:sz="0" w:space="6" w:color="auto"/>
                                <w:right w:val="single" w:sz="6" w:space="9" w:color="DADCE0"/>
                              </w:divBdr>
                            </w:div>
                          </w:divsChild>
                        </w:div>
                        <w:div w:id="1876428392">
                          <w:marLeft w:val="0"/>
                          <w:marRight w:val="0"/>
                          <w:marTop w:val="0"/>
                          <w:marBottom w:val="0"/>
                          <w:divBdr>
                            <w:top w:val="none" w:sz="0" w:space="0" w:color="auto"/>
                            <w:left w:val="none" w:sz="0" w:space="0" w:color="auto"/>
                            <w:bottom w:val="single" w:sz="6" w:space="0" w:color="DADCE0"/>
                            <w:right w:val="none" w:sz="0" w:space="0" w:color="auto"/>
                          </w:divBdr>
                          <w:divsChild>
                            <w:div w:id="282611782">
                              <w:marLeft w:val="0"/>
                              <w:marRight w:val="0"/>
                              <w:marTop w:val="0"/>
                              <w:marBottom w:val="0"/>
                              <w:divBdr>
                                <w:top w:val="none" w:sz="0" w:space="6" w:color="auto"/>
                                <w:left w:val="none" w:sz="0" w:space="9" w:color="auto"/>
                                <w:bottom w:val="none" w:sz="0" w:space="6" w:color="auto"/>
                                <w:right w:val="single" w:sz="6" w:space="9" w:color="DADCE0"/>
                              </w:divBdr>
                            </w:div>
                            <w:div w:id="539825615">
                              <w:marLeft w:val="0"/>
                              <w:marRight w:val="0"/>
                              <w:marTop w:val="0"/>
                              <w:marBottom w:val="0"/>
                              <w:divBdr>
                                <w:top w:val="none" w:sz="0" w:space="6" w:color="auto"/>
                                <w:left w:val="none" w:sz="0" w:space="9" w:color="auto"/>
                                <w:bottom w:val="none" w:sz="0" w:space="6" w:color="auto"/>
                                <w:right w:val="single" w:sz="6" w:space="9" w:color="DADCE0"/>
                              </w:divBdr>
                            </w:div>
                            <w:div w:id="725109771">
                              <w:marLeft w:val="0"/>
                              <w:marRight w:val="0"/>
                              <w:marTop w:val="0"/>
                              <w:marBottom w:val="0"/>
                              <w:divBdr>
                                <w:top w:val="none" w:sz="0" w:space="6" w:color="auto"/>
                                <w:left w:val="none" w:sz="0" w:space="9" w:color="auto"/>
                                <w:bottom w:val="none" w:sz="0" w:space="6" w:color="auto"/>
                                <w:right w:val="single" w:sz="6" w:space="9" w:color="DADCE0"/>
                              </w:divBdr>
                            </w:div>
                            <w:div w:id="1913464138">
                              <w:marLeft w:val="0"/>
                              <w:marRight w:val="0"/>
                              <w:marTop w:val="0"/>
                              <w:marBottom w:val="0"/>
                              <w:divBdr>
                                <w:top w:val="none" w:sz="0" w:space="6" w:color="auto"/>
                                <w:left w:val="none" w:sz="0" w:space="9" w:color="auto"/>
                                <w:bottom w:val="none" w:sz="0" w:space="6" w:color="auto"/>
                                <w:right w:val="single" w:sz="6" w:space="9" w:color="DADCE0"/>
                              </w:divBdr>
                            </w:div>
                            <w:div w:id="594630125">
                              <w:marLeft w:val="0"/>
                              <w:marRight w:val="0"/>
                              <w:marTop w:val="0"/>
                              <w:marBottom w:val="0"/>
                              <w:divBdr>
                                <w:top w:val="none" w:sz="0" w:space="6" w:color="auto"/>
                                <w:left w:val="none" w:sz="0" w:space="9" w:color="auto"/>
                                <w:bottom w:val="none" w:sz="0" w:space="6" w:color="auto"/>
                                <w:right w:val="single" w:sz="6" w:space="9" w:color="DADCE0"/>
                              </w:divBdr>
                            </w:div>
                            <w:div w:id="32465128">
                              <w:marLeft w:val="0"/>
                              <w:marRight w:val="0"/>
                              <w:marTop w:val="0"/>
                              <w:marBottom w:val="0"/>
                              <w:divBdr>
                                <w:top w:val="none" w:sz="0" w:space="6" w:color="auto"/>
                                <w:left w:val="none" w:sz="0" w:space="9" w:color="auto"/>
                                <w:bottom w:val="none" w:sz="0" w:space="6" w:color="auto"/>
                                <w:right w:val="single" w:sz="6" w:space="9" w:color="DADCE0"/>
                              </w:divBdr>
                            </w:div>
                            <w:div w:id="1224561295">
                              <w:marLeft w:val="0"/>
                              <w:marRight w:val="0"/>
                              <w:marTop w:val="0"/>
                              <w:marBottom w:val="0"/>
                              <w:divBdr>
                                <w:top w:val="none" w:sz="0" w:space="6" w:color="auto"/>
                                <w:left w:val="none" w:sz="0" w:space="9" w:color="auto"/>
                                <w:bottom w:val="none" w:sz="0" w:space="6" w:color="auto"/>
                                <w:right w:val="single" w:sz="6" w:space="9" w:color="DADCE0"/>
                              </w:divBdr>
                            </w:div>
                            <w:div w:id="1779061065">
                              <w:marLeft w:val="0"/>
                              <w:marRight w:val="0"/>
                              <w:marTop w:val="0"/>
                              <w:marBottom w:val="0"/>
                              <w:divBdr>
                                <w:top w:val="none" w:sz="0" w:space="6" w:color="auto"/>
                                <w:left w:val="none" w:sz="0" w:space="9" w:color="auto"/>
                                <w:bottom w:val="none" w:sz="0" w:space="6" w:color="auto"/>
                                <w:right w:val="single" w:sz="6" w:space="9" w:color="DADCE0"/>
                              </w:divBdr>
                            </w:div>
                            <w:div w:id="165486143">
                              <w:marLeft w:val="0"/>
                              <w:marRight w:val="0"/>
                              <w:marTop w:val="0"/>
                              <w:marBottom w:val="0"/>
                              <w:divBdr>
                                <w:top w:val="none" w:sz="0" w:space="6" w:color="auto"/>
                                <w:left w:val="none" w:sz="0" w:space="9" w:color="auto"/>
                                <w:bottom w:val="none" w:sz="0" w:space="6" w:color="auto"/>
                                <w:right w:val="single" w:sz="6" w:space="9" w:color="DADCE0"/>
                              </w:divBdr>
                            </w:div>
                            <w:div w:id="1957104667">
                              <w:marLeft w:val="0"/>
                              <w:marRight w:val="0"/>
                              <w:marTop w:val="0"/>
                              <w:marBottom w:val="0"/>
                              <w:divBdr>
                                <w:top w:val="none" w:sz="0" w:space="6" w:color="auto"/>
                                <w:left w:val="none" w:sz="0" w:space="9" w:color="auto"/>
                                <w:bottom w:val="none" w:sz="0" w:space="6" w:color="auto"/>
                                <w:right w:val="single" w:sz="6" w:space="9" w:color="DADCE0"/>
                              </w:divBdr>
                            </w:div>
                          </w:divsChild>
                        </w:div>
                        <w:div w:id="2145735166">
                          <w:marLeft w:val="0"/>
                          <w:marRight w:val="0"/>
                          <w:marTop w:val="0"/>
                          <w:marBottom w:val="0"/>
                          <w:divBdr>
                            <w:top w:val="none" w:sz="0" w:space="0" w:color="auto"/>
                            <w:left w:val="none" w:sz="0" w:space="0" w:color="auto"/>
                            <w:bottom w:val="single" w:sz="6" w:space="0" w:color="DADCE0"/>
                            <w:right w:val="none" w:sz="0" w:space="0" w:color="auto"/>
                          </w:divBdr>
                          <w:divsChild>
                            <w:div w:id="1207255839">
                              <w:marLeft w:val="0"/>
                              <w:marRight w:val="0"/>
                              <w:marTop w:val="0"/>
                              <w:marBottom w:val="0"/>
                              <w:divBdr>
                                <w:top w:val="none" w:sz="0" w:space="6" w:color="auto"/>
                                <w:left w:val="none" w:sz="0" w:space="9" w:color="auto"/>
                                <w:bottom w:val="none" w:sz="0" w:space="6" w:color="auto"/>
                                <w:right w:val="single" w:sz="6" w:space="9" w:color="DADCE0"/>
                              </w:divBdr>
                            </w:div>
                            <w:div w:id="602689598">
                              <w:marLeft w:val="0"/>
                              <w:marRight w:val="0"/>
                              <w:marTop w:val="0"/>
                              <w:marBottom w:val="0"/>
                              <w:divBdr>
                                <w:top w:val="none" w:sz="0" w:space="6" w:color="auto"/>
                                <w:left w:val="none" w:sz="0" w:space="9" w:color="auto"/>
                                <w:bottom w:val="none" w:sz="0" w:space="6" w:color="auto"/>
                                <w:right w:val="single" w:sz="6" w:space="9" w:color="DADCE0"/>
                              </w:divBdr>
                            </w:div>
                            <w:div w:id="75834498">
                              <w:marLeft w:val="0"/>
                              <w:marRight w:val="0"/>
                              <w:marTop w:val="0"/>
                              <w:marBottom w:val="0"/>
                              <w:divBdr>
                                <w:top w:val="none" w:sz="0" w:space="6" w:color="auto"/>
                                <w:left w:val="none" w:sz="0" w:space="9" w:color="auto"/>
                                <w:bottom w:val="none" w:sz="0" w:space="6" w:color="auto"/>
                                <w:right w:val="single" w:sz="6" w:space="9" w:color="DADCE0"/>
                              </w:divBdr>
                            </w:div>
                            <w:div w:id="512229603">
                              <w:marLeft w:val="0"/>
                              <w:marRight w:val="0"/>
                              <w:marTop w:val="0"/>
                              <w:marBottom w:val="0"/>
                              <w:divBdr>
                                <w:top w:val="none" w:sz="0" w:space="6" w:color="auto"/>
                                <w:left w:val="none" w:sz="0" w:space="9" w:color="auto"/>
                                <w:bottom w:val="none" w:sz="0" w:space="6" w:color="auto"/>
                                <w:right w:val="single" w:sz="6" w:space="9" w:color="DADCE0"/>
                              </w:divBdr>
                            </w:div>
                            <w:div w:id="246695643">
                              <w:marLeft w:val="0"/>
                              <w:marRight w:val="0"/>
                              <w:marTop w:val="0"/>
                              <w:marBottom w:val="0"/>
                              <w:divBdr>
                                <w:top w:val="none" w:sz="0" w:space="6" w:color="auto"/>
                                <w:left w:val="none" w:sz="0" w:space="9" w:color="auto"/>
                                <w:bottom w:val="none" w:sz="0" w:space="6" w:color="auto"/>
                                <w:right w:val="single" w:sz="6" w:space="9" w:color="DADCE0"/>
                              </w:divBdr>
                            </w:div>
                            <w:div w:id="1531917560">
                              <w:marLeft w:val="0"/>
                              <w:marRight w:val="0"/>
                              <w:marTop w:val="0"/>
                              <w:marBottom w:val="0"/>
                              <w:divBdr>
                                <w:top w:val="none" w:sz="0" w:space="6" w:color="auto"/>
                                <w:left w:val="none" w:sz="0" w:space="9" w:color="auto"/>
                                <w:bottom w:val="none" w:sz="0" w:space="6" w:color="auto"/>
                                <w:right w:val="single" w:sz="6" w:space="9" w:color="DADCE0"/>
                              </w:divBdr>
                            </w:div>
                            <w:div w:id="930311723">
                              <w:marLeft w:val="0"/>
                              <w:marRight w:val="0"/>
                              <w:marTop w:val="0"/>
                              <w:marBottom w:val="0"/>
                              <w:divBdr>
                                <w:top w:val="none" w:sz="0" w:space="6" w:color="auto"/>
                                <w:left w:val="none" w:sz="0" w:space="9" w:color="auto"/>
                                <w:bottom w:val="none" w:sz="0" w:space="6" w:color="auto"/>
                                <w:right w:val="single" w:sz="6" w:space="9" w:color="DADCE0"/>
                              </w:divBdr>
                            </w:div>
                            <w:div w:id="522940582">
                              <w:marLeft w:val="0"/>
                              <w:marRight w:val="0"/>
                              <w:marTop w:val="0"/>
                              <w:marBottom w:val="0"/>
                              <w:divBdr>
                                <w:top w:val="none" w:sz="0" w:space="6" w:color="auto"/>
                                <w:left w:val="none" w:sz="0" w:space="9" w:color="auto"/>
                                <w:bottom w:val="none" w:sz="0" w:space="6" w:color="auto"/>
                                <w:right w:val="single" w:sz="6" w:space="9" w:color="DADCE0"/>
                              </w:divBdr>
                            </w:div>
                            <w:div w:id="1205942702">
                              <w:marLeft w:val="0"/>
                              <w:marRight w:val="0"/>
                              <w:marTop w:val="0"/>
                              <w:marBottom w:val="0"/>
                              <w:divBdr>
                                <w:top w:val="none" w:sz="0" w:space="6" w:color="auto"/>
                                <w:left w:val="none" w:sz="0" w:space="9" w:color="auto"/>
                                <w:bottom w:val="none" w:sz="0" w:space="6" w:color="auto"/>
                                <w:right w:val="single" w:sz="6" w:space="9" w:color="DADCE0"/>
                              </w:divBdr>
                            </w:div>
                            <w:div w:id="1675105822">
                              <w:marLeft w:val="0"/>
                              <w:marRight w:val="0"/>
                              <w:marTop w:val="0"/>
                              <w:marBottom w:val="0"/>
                              <w:divBdr>
                                <w:top w:val="none" w:sz="0" w:space="6" w:color="auto"/>
                                <w:left w:val="none" w:sz="0" w:space="9" w:color="auto"/>
                                <w:bottom w:val="none" w:sz="0" w:space="6" w:color="auto"/>
                                <w:right w:val="single" w:sz="6" w:space="9" w:color="DADCE0"/>
                              </w:divBdr>
                            </w:div>
                          </w:divsChild>
                        </w:div>
                        <w:div w:id="575090671">
                          <w:marLeft w:val="0"/>
                          <w:marRight w:val="0"/>
                          <w:marTop w:val="0"/>
                          <w:marBottom w:val="0"/>
                          <w:divBdr>
                            <w:top w:val="none" w:sz="0" w:space="0" w:color="auto"/>
                            <w:left w:val="none" w:sz="0" w:space="0" w:color="auto"/>
                            <w:bottom w:val="single" w:sz="6" w:space="0" w:color="DADCE0"/>
                            <w:right w:val="none" w:sz="0" w:space="0" w:color="auto"/>
                          </w:divBdr>
                          <w:divsChild>
                            <w:div w:id="191772665">
                              <w:marLeft w:val="0"/>
                              <w:marRight w:val="0"/>
                              <w:marTop w:val="0"/>
                              <w:marBottom w:val="0"/>
                              <w:divBdr>
                                <w:top w:val="none" w:sz="0" w:space="6" w:color="auto"/>
                                <w:left w:val="none" w:sz="0" w:space="9" w:color="auto"/>
                                <w:bottom w:val="none" w:sz="0" w:space="6" w:color="auto"/>
                                <w:right w:val="single" w:sz="6" w:space="9" w:color="DADCE0"/>
                              </w:divBdr>
                            </w:div>
                            <w:div w:id="1459449449">
                              <w:marLeft w:val="0"/>
                              <w:marRight w:val="0"/>
                              <w:marTop w:val="0"/>
                              <w:marBottom w:val="0"/>
                              <w:divBdr>
                                <w:top w:val="none" w:sz="0" w:space="6" w:color="auto"/>
                                <w:left w:val="none" w:sz="0" w:space="9" w:color="auto"/>
                                <w:bottom w:val="none" w:sz="0" w:space="6" w:color="auto"/>
                                <w:right w:val="single" w:sz="6" w:space="9" w:color="DADCE0"/>
                              </w:divBdr>
                            </w:div>
                            <w:div w:id="1801802189">
                              <w:marLeft w:val="0"/>
                              <w:marRight w:val="0"/>
                              <w:marTop w:val="0"/>
                              <w:marBottom w:val="0"/>
                              <w:divBdr>
                                <w:top w:val="none" w:sz="0" w:space="6" w:color="auto"/>
                                <w:left w:val="none" w:sz="0" w:space="9" w:color="auto"/>
                                <w:bottom w:val="none" w:sz="0" w:space="6" w:color="auto"/>
                                <w:right w:val="single" w:sz="6" w:space="9" w:color="DADCE0"/>
                              </w:divBdr>
                            </w:div>
                            <w:div w:id="1118647451">
                              <w:marLeft w:val="0"/>
                              <w:marRight w:val="0"/>
                              <w:marTop w:val="0"/>
                              <w:marBottom w:val="0"/>
                              <w:divBdr>
                                <w:top w:val="none" w:sz="0" w:space="6" w:color="auto"/>
                                <w:left w:val="none" w:sz="0" w:space="9" w:color="auto"/>
                                <w:bottom w:val="none" w:sz="0" w:space="6" w:color="auto"/>
                                <w:right w:val="single" w:sz="6" w:space="9" w:color="DADCE0"/>
                              </w:divBdr>
                            </w:div>
                            <w:div w:id="838812193">
                              <w:marLeft w:val="0"/>
                              <w:marRight w:val="0"/>
                              <w:marTop w:val="0"/>
                              <w:marBottom w:val="0"/>
                              <w:divBdr>
                                <w:top w:val="none" w:sz="0" w:space="6" w:color="auto"/>
                                <w:left w:val="none" w:sz="0" w:space="9" w:color="auto"/>
                                <w:bottom w:val="none" w:sz="0" w:space="6" w:color="auto"/>
                                <w:right w:val="single" w:sz="6" w:space="9" w:color="DADCE0"/>
                              </w:divBdr>
                            </w:div>
                            <w:div w:id="2117141222">
                              <w:marLeft w:val="0"/>
                              <w:marRight w:val="0"/>
                              <w:marTop w:val="0"/>
                              <w:marBottom w:val="0"/>
                              <w:divBdr>
                                <w:top w:val="none" w:sz="0" w:space="6" w:color="auto"/>
                                <w:left w:val="none" w:sz="0" w:space="9" w:color="auto"/>
                                <w:bottom w:val="none" w:sz="0" w:space="6" w:color="auto"/>
                                <w:right w:val="single" w:sz="6" w:space="9" w:color="DADCE0"/>
                              </w:divBdr>
                            </w:div>
                            <w:div w:id="1066952225">
                              <w:marLeft w:val="0"/>
                              <w:marRight w:val="0"/>
                              <w:marTop w:val="0"/>
                              <w:marBottom w:val="0"/>
                              <w:divBdr>
                                <w:top w:val="none" w:sz="0" w:space="6" w:color="auto"/>
                                <w:left w:val="none" w:sz="0" w:space="9" w:color="auto"/>
                                <w:bottom w:val="none" w:sz="0" w:space="6" w:color="auto"/>
                                <w:right w:val="single" w:sz="6" w:space="9" w:color="DADCE0"/>
                              </w:divBdr>
                            </w:div>
                            <w:div w:id="405304197">
                              <w:marLeft w:val="0"/>
                              <w:marRight w:val="0"/>
                              <w:marTop w:val="0"/>
                              <w:marBottom w:val="0"/>
                              <w:divBdr>
                                <w:top w:val="none" w:sz="0" w:space="6" w:color="auto"/>
                                <w:left w:val="none" w:sz="0" w:space="9" w:color="auto"/>
                                <w:bottom w:val="none" w:sz="0" w:space="6" w:color="auto"/>
                                <w:right w:val="single" w:sz="6" w:space="9" w:color="DADCE0"/>
                              </w:divBdr>
                            </w:div>
                            <w:div w:id="1828083235">
                              <w:marLeft w:val="0"/>
                              <w:marRight w:val="0"/>
                              <w:marTop w:val="0"/>
                              <w:marBottom w:val="0"/>
                              <w:divBdr>
                                <w:top w:val="none" w:sz="0" w:space="6" w:color="auto"/>
                                <w:left w:val="none" w:sz="0" w:space="9" w:color="auto"/>
                                <w:bottom w:val="none" w:sz="0" w:space="6" w:color="auto"/>
                                <w:right w:val="single" w:sz="6" w:space="9" w:color="DADCE0"/>
                              </w:divBdr>
                            </w:div>
                            <w:div w:id="679084346">
                              <w:marLeft w:val="0"/>
                              <w:marRight w:val="0"/>
                              <w:marTop w:val="0"/>
                              <w:marBottom w:val="0"/>
                              <w:divBdr>
                                <w:top w:val="none" w:sz="0" w:space="6" w:color="auto"/>
                                <w:left w:val="none" w:sz="0" w:space="9" w:color="auto"/>
                                <w:bottom w:val="none" w:sz="0" w:space="6" w:color="auto"/>
                                <w:right w:val="single" w:sz="6" w:space="9" w:color="DADCE0"/>
                              </w:divBdr>
                            </w:div>
                          </w:divsChild>
                        </w:div>
                        <w:div w:id="1219166814">
                          <w:marLeft w:val="0"/>
                          <w:marRight w:val="0"/>
                          <w:marTop w:val="0"/>
                          <w:marBottom w:val="0"/>
                          <w:divBdr>
                            <w:top w:val="none" w:sz="0" w:space="0" w:color="auto"/>
                            <w:left w:val="none" w:sz="0" w:space="0" w:color="auto"/>
                            <w:bottom w:val="single" w:sz="6" w:space="0" w:color="DADCE0"/>
                            <w:right w:val="none" w:sz="0" w:space="0" w:color="auto"/>
                          </w:divBdr>
                          <w:divsChild>
                            <w:div w:id="153491968">
                              <w:marLeft w:val="0"/>
                              <w:marRight w:val="0"/>
                              <w:marTop w:val="0"/>
                              <w:marBottom w:val="0"/>
                              <w:divBdr>
                                <w:top w:val="none" w:sz="0" w:space="6" w:color="auto"/>
                                <w:left w:val="none" w:sz="0" w:space="9" w:color="auto"/>
                                <w:bottom w:val="none" w:sz="0" w:space="6" w:color="auto"/>
                                <w:right w:val="single" w:sz="6" w:space="9" w:color="DADCE0"/>
                              </w:divBdr>
                            </w:div>
                            <w:div w:id="20251030">
                              <w:marLeft w:val="0"/>
                              <w:marRight w:val="0"/>
                              <w:marTop w:val="0"/>
                              <w:marBottom w:val="0"/>
                              <w:divBdr>
                                <w:top w:val="none" w:sz="0" w:space="6" w:color="auto"/>
                                <w:left w:val="none" w:sz="0" w:space="9" w:color="auto"/>
                                <w:bottom w:val="none" w:sz="0" w:space="6" w:color="auto"/>
                                <w:right w:val="single" w:sz="6" w:space="9" w:color="DADCE0"/>
                              </w:divBdr>
                            </w:div>
                            <w:div w:id="1793403880">
                              <w:marLeft w:val="0"/>
                              <w:marRight w:val="0"/>
                              <w:marTop w:val="0"/>
                              <w:marBottom w:val="0"/>
                              <w:divBdr>
                                <w:top w:val="none" w:sz="0" w:space="6" w:color="auto"/>
                                <w:left w:val="none" w:sz="0" w:space="9" w:color="auto"/>
                                <w:bottom w:val="none" w:sz="0" w:space="6" w:color="auto"/>
                                <w:right w:val="single" w:sz="6" w:space="9" w:color="DADCE0"/>
                              </w:divBdr>
                            </w:div>
                            <w:div w:id="1923027432">
                              <w:marLeft w:val="0"/>
                              <w:marRight w:val="0"/>
                              <w:marTop w:val="0"/>
                              <w:marBottom w:val="0"/>
                              <w:divBdr>
                                <w:top w:val="none" w:sz="0" w:space="6" w:color="auto"/>
                                <w:left w:val="none" w:sz="0" w:space="9" w:color="auto"/>
                                <w:bottom w:val="none" w:sz="0" w:space="6" w:color="auto"/>
                                <w:right w:val="single" w:sz="6" w:space="9" w:color="DADCE0"/>
                              </w:divBdr>
                            </w:div>
                            <w:div w:id="1921980763">
                              <w:marLeft w:val="0"/>
                              <w:marRight w:val="0"/>
                              <w:marTop w:val="0"/>
                              <w:marBottom w:val="0"/>
                              <w:divBdr>
                                <w:top w:val="none" w:sz="0" w:space="6" w:color="auto"/>
                                <w:left w:val="none" w:sz="0" w:space="9" w:color="auto"/>
                                <w:bottom w:val="none" w:sz="0" w:space="6" w:color="auto"/>
                                <w:right w:val="single" w:sz="6" w:space="9" w:color="DADCE0"/>
                              </w:divBdr>
                            </w:div>
                            <w:div w:id="1075321828">
                              <w:marLeft w:val="0"/>
                              <w:marRight w:val="0"/>
                              <w:marTop w:val="0"/>
                              <w:marBottom w:val="0"/>
                              <w:divBdr>
                                <w:top w:val="none" w:sz="0" w:space="6" w:color="auto"/>
                                <w:left w:val="none" w:sz="0" w:space="9" w:color="auto"/>
                                <w:bottom w:val="none" w:sz="0" w:space="6" w:color="auto"/>
                                <w:right w:val="single" w:sz="6" w:space="9" w:color="DADCE0"/>
                              </w:divBdr>
                            </w:div>
                            <w:div w:id="320041671">
                              <w:marLeft w:val="0"/>
                              <w:marRight w:val="0"/>
                              <w:marTop w:val="0"/>
                              <w:marBottom w:val="0"/>
                              <w:divBdr>
                                <w:top w:val="none" w:sz="0" w:space="6" w:color="auto"/>
                                <w:left w:val="none" w:sz="0" w:space="9" w:color="auto"/>
                                <w:bottom w:val="none" w:sz="0" w:space="6" w:color="auto"/>
                                <w:right w:val="single" w:sz="6" w:space="9" w:color="DADCE0"/>
                              </w:divBdr>
                            </w:div>
                            <w:div w:id="1916351373">
                              <w:marLeft w:val="0"/>
                              <w:marRight w:val="0"/>
                              <w:marTop w:val="0"/>
                              <w:marBottom w:val="0"/>
                              <w:divBdr>
                                <w:top w:val="none" w:sz="0" w:space="6" w:color="auto"/>
                                <w:left w:val="none" w:sz="0" w:space="9" w:color="auto"/>
                                <w:bottom w:val="none" w:sz="0" w:space="6" w:color="auto"/>
                                <w:right w:val="single" w:sz="6" w:space="9" w:color="DADCE0"/>
                              </w:divBdr>
                            </w:div>
                            <w:div w:id="1082920237">
                              <w:marLeft w:val="0"/>
                              <w:marRight w:val="0"/>
                              <w:marTop w:val="0"/>
                              <w:marBottom w:val="0"/>
                              <w:divBdr>
                                <w:top w:val="none" w:sz="0" w:space="6" w:color="auto"/>
                                <w:left w:val="none" w:sz="0" w:space="9" w:color="auto"/>
                                <w:bottom w:val="none" w:sz="0" w:space="6" w:color="auto"/>
                                <w:right w:val="single" w:sz="6" w:space="9" w:color="DADCE0"/>
                              </w:divBdr>
                            </w:div>
                            <w:div w:id="2051416518">
                              <w:marLeft w:val="0"/>
                              <w:marRight w:val="0"/>
                              <w:marTop w:val="0"/>
                              <w:marBottom w:val="0"/>
                              <w:divBdr>
                                <w:top w:val="none" w:sz="0" w:space="6" w:color="auto"/>
                                <w:left w:val="none" w:sz="0" w:space="9" w:color="auto"/>
                                <w:bottom w:val="none" w:sz="0" w:space="6" w:color="auto"/>
                                <w:right w:val="single" w:sz="6" w:space="9" w:color="DADCE0"/>
                              </w:divBdr>
                            </w:div>
                          </w:divsChild>
                        </w:div>
                        <w:div w:id="469172960">
                          <w:marLeft w:val="0"/>
                          <w:marRight w:val="0"/>
                          <w:marTop w:val="0"/>
                          <w:marBottom w:val="0"/>
                          <w:divBdr>
                            <w:top w:val="none" w:sz="0" w:space="0" w:color="auto"/>
                            <w:left w:val="none" w:sz="0" w:space="0" w:color="auto"/>
                            <w:bottom w:val="single" w:sz="6" w:space="0" w:color="DADCE0"/>
                            <w:right w:val="none" w:sz="0" w:space="0" w:color="auto"/>
                          </w:divBdr>
                          <w:divsChild>
                            <w:div w:id="1808086487">
                              <w:marLeft w:val="0"/>
                              <w:marRight w:val="0"/>
                              <w:marTop w:val="0"/>
                              <w:marBottom w:val="0"/>
                              <w:divBdr>
                                <w:top w:val="none" w:sz="0" w:space="6" w:color="auto"/>
                                <w:left w:val="none" w:sz="0" w:space="9" w:color="auto"/>
                                <w:bottom w:val="none" w:sz="0" w:space="6" w:color="auto"/>
                                <w:right w:val="single" w:sz="6" w:space="9" w:color="DADCE0"/>
                              </w:divBdr>
                            </w:div>
                            <w:div w:id="291832860">
                              <w:marLeft w:val="0"/>
                              <w:marRight w:val="0"/>
                              <w:marTop w:val="0"/>
                              <w:marBottom w:val="0"/>
                              <w:divBdr>
                                <w:top w:val="none" w:sz="0" w:space="6" w:color="auto"/>
                                <w:left w:val="none" w:sz="0" w:space="9" w:color="auto"/>
                                <w:bottom w:val="none" w:sz="0" w:space="6" w:color="auto"/>
                                <w:right w:val="single" w:sz="6" w:space="9" w:color="DADCE0"/>
                              </w:divBdr>
                            </w:div>
                            <w:div w:id="933515804">
                              <w:marLeft w:val="0"/>
                              <w:marRight w:val="0"/>
                              <w:marTop w:val="0"/>
                              <w:marBottom w:val="0"/>
                              <w:divBdr>
                                <w:top w:val="none" w:sz="0" w:space="6" w:color="auto"/>
                                <w:left w:val="none" w:sz="0" w:space="9" w:color="auto"/>
                                <w:bottom w:val="none" w:sz="0" w:space="6" w:color="auto"/>
                                <w:right w:val="single" w:sz="6" w:space="9" w:color="DADCE0"/>
                              </w:divBdr>
                            </w:div>
                            <w:div w:id="652220644">
                              <w:marLeft w:val="0"/>
                              <w:marRight w:val="0"/>
                              <w:marTop w:val="0"/>
                              <w:marBottom w:val="0"/>
                              <w:divBdr>
                                <w:top w:val="none" w:sz="0" w:space="6" w:color="auto"/>
                                <w:left w:val="none" w:sz="0" w:space="9" w:color="auto"/>
                                <w:bottom w:val="none" w:sz="0" w:space="6" w:color="auto"/>
                                <w:right w:val="single" w:sz="6" w:space="9" w:color="DADCE0"/>
                              </w:divBdr>
                            </w:div>
                            <w:div w:id="1905290363">
                              <w:marLeft w:val="0"/>
                              <w:marRight w:val="0"/>
                              <w:marTop w:val="0"/>
                              <w:marBottom w:val="0"/>
                              <w:divBdr>
                                <w:top w:val="none" w:sz="0" w:space="6" w:color="auto"/>
                                <w:left w:val="none" w:sz="0" w:space="9" w:color="auto"/>
                                <w:bottom w:val="none" w:sz="0" w:space="6" w:color="auto"/>
                                <w:right w:val="single" w:sz="6" w:space="9" w:color="DADCE0"/>
                              </w:divBdr>
                            </w:div>
                            <w:div w:id="1659769814">
                              <w:marLeft w:val="0"/>
                              <w:marRight w:val="0"/>
                              <w:marTop w:val="0"/>
                              <w:marBottom w:val="0"/>
                              <w:divBdr>
                                <w:top w:val="none" w:sz="0" w:space="6" w:color="auto"/>
                                <w:left w:val="none" w:sz="0" w:space="9" w:color="auto"/>
                                <w:bottom w:val="none" w:sz="0" w:space="6" w:color="auto"/>
                                <w:right w:val="single" w:sz="6" w:space="9" w:color="DADCE0"/>
                              </w:divBdr>
                            </w:div>
                            <w:div w:id="1945385266">
                              <w:marLeft w:val="0"/>
                              <w:marRight w:val="0"/>
                              <w:marTop w:val="0"/>
                              <w:marBottom w:val="0"/>
                              <w:divBdr>
                                <w:top w:val="none" w:sz="0" w:space="6" w:color="auto"/>
                                <w:left w:val="none" w:sz="0" w:space="9" w:color="auto"/>
                                <w:bottom w:val="none" w:sz="0" w:space="6" w:color="auto"/>
                                <w:right w:val="single" w:sz="6" w:space="9" w:color="DADCE0"/>
                              </w:divBdr>
                            </w:div>
                            <w:div w:id="1411077474">
                              <w:marLeft w:val="0"/>
                              <w:marRight w:val="0"/>
                              <w:marTop w:val="0"/>
                              <w:marBottom w:val="0"/>
                              <w:divBdr>
                                <w:top w:val="none" w:sz="0" w:space="6" w:color="auto"/>
                                <w:left w:val="none" w:sz="0" w:space="9" w:color="auto"/>
                                <w:bottom w:val="none" w:sz="0" w:space="6" w:color="auto"/>
                                <w:right w:val="single" w:sz="6" w:space="9" w:color="DADCE0"/>
                              </w:divBdr>
                            </w:div>
                            <w:div w:id="1149858056">
                              <w:marLeft w:val="0"/>
                              <w:marRight w:val="0"/>
                              <w:marTop w:val="0"/>
                              <w:marBottom w:val="0"/>
                              <w:divBdr>
                                <w:top w:val="none" w:sz="0" w:space="6" w:color="auto"/>
                                <w:left w:val="none" w:sz="0" w:space="9" w:color="auto"/>
                                <w:bottom w:val="none" w:sz="0" w:space="6" w:color="auto"/>
                                <w:right w:val="single" w:sz="6" w:space="9" w:color="DADCE0"/>
                              </w:divBdr>
                            </w:div>
                            <w:div w:id="1746956423">
                              <w:marLeft w:val="0"/>
                              <w:marRight w:val="0"/>
                              <w:marTop w:val="0"/>
                              <w:marBottom w:val="0"/>
                              <w:divBdr>
                                <w:top w:val="none" w:sz="0" w:space="6" w:color="auto"/>
                                <w:left w:val="none" w:sz="0" w:space="9" w:color="auto"/>
                                <w:bottom w:val="none" w:sz="0" w:space="6" w:color="auto"/>
                                <w:right w:val="single" w:sz="6" w:space="9" w:color="DADCE0"/>
                              </w:divBdr>
                            </w:div>
                          </w:divsChild>
                        </w:div>
                        <w:div w:id="2008828456">
                          <w:marLeft w:val="0"/>
                          <w:marRight w:val="0"/>
                          <w:marTop w:val="0"/>
                          <w:marBottom w:val="0"/>
                          <w:divBdr>
                            <w:top w:val="none" w:sz="0" w:space="0" w:color="auto"/>
                            <w:left w:val="none" w:sz="0" w:space="0" w:color="auto"/>
                            <w:bottom w:val="single" w:sz="6" w:space="0" w:color="DADCE0"/>
                            <w:right w:val="none" w:sz="0" w:space="0" w:color="auto"/>
                          </w:divBdr>
                          <w:divsChild>
                            <w:div w:id="1197814848">
                              <w:marLeft w:val="0"/>
                              <w:marRight w:val="0"/>
                              <w:marTop w:val="0"/>
                              <w:marBottom w:val="0"/>
                              <w:divBdr>
                                <w:top w:val="none" w:sz="0" w:space="6" w:color="auto"/>
                                <w:left w:val="none" w:sz="0" w:space="9" w:color="auto"/>
                                <w:bottom w:val="none" w:sz="0" w:space="6" w:color="auto"/>
                                <w:right w:val="single" w:sz="6" w:space="9" w:color="DADCE0"/>
                              </w:divBdr>
                            </w:div>
                            <w:div w:id="430244751">
                              <w:marLeft w:val="0"/>
                              <w:marRight w:val="0"/>
                              <w:marTop w:val="0"/>
                              <w:marBottom w:val="0"/>
                              <w:divBdr>
                                <w:top w:val="none" w:sz="0" w:space="6" w:color="auto"/>
                                <w:left w:val="none" w:sz="0" w:space="9" w:color="auto"/>
                                <w:bottom w:val="none" w:sz="0" w:space="6" w:color="auto"/>
                                <w:right w:val="single" w:sz="6" w:space="9" w:color="DADCE0"/>
                              </w:divBdr>
                            </w:div>
                            <w:div w:id="221915469">
                              <w:marLeft w:val="0"/>
                              <w:marRight w:val="0"/>
                              <w:marTop w:val="0"/>
                              <w:marBottom w:val="0"/>
                              <w:divBdr>
                                <w:top w:val="none" w:sz="0" w:space="6" w:color="auto"/>
                                <w:left w:val="none" w:sz="0" w:space="9" w:color="auto"/>
                                <w:bottom w:val="none" w:sz="0" w:space="6" w:color="auto"/>
                                <w:right w:val="single" w:sz="6" w:space="9" w:color="DADCE0"/>
                              </w:divBdr>
                            </w:div>
                            <w:div w:id="1909266066">
                              <w:marLeft w:val="0"/>
                              <w:marRight w:val="0"/>
                              <w:marTop w:val="0"/>
                              <w:marBottom w:val="0"/>
                              <w:divBdr>
                                <w:top w:val="none" w:sz="0" w:space="6" w:color="auto"/>
                                <w:left w:val="none" w:sz="0" w:space="9" w:color="auto"/>
                                <w:bottom w:val="none" w:sz="0" w:space="6" w:color="auto"/>
                                <w:right w:val="single" w:sz="6" w:space="9" w:color="DADCE0"/>
                              </w:divBdr>
                            </w:div>
                            <w:div w:id="2098626385">
                              <w:marLeft w:val="0"/>
                              <w:marRight w:val="0"/>
                              <w:marTop w:val="0"/>
                              <w:marBottom w:val="0"/>
                              <w:divBdr>
                                <w:top w:val="none" w:sz="0" w:space="6" w:color="auto"/>
                                <w:left w:val="none" w:sz="0" w:space="9" w:color="auto"/>
                                <w:bottom w:val="none" w:sz="0" w:space="6" w:color="auto"/>
                                <w:right w:val="single" w:sz="6" w:space="9" w:color="DADCE0"/>
                              </w:divBdr>
                            </w:div>
                            <w:div w:id="1730303873">
                              <w:marLeft w:val="0"/>
                              <w:marRight w:val="0"/>
                              <w:marTop w:val="0"/>
                              <w:marBottom w:val="0"/>
                              <w:divBdr>
                                <w:top w:val="none" w:sz="0" w:space="6" w:color="auto"/>
                                <w:left w:val="none" w:sz="0" w:space="9" w:color="auto"/>
                                <w:bottom w:val="none" w:sz="0" w:space="6" w:color="auto"/>
                                <w:right w:val="single" w:sz="6" w:space="9" w:color="DADCE0"/>
                              </w:divBdr>
                            </w:div>
                            <w:div w:id="56250237">
                              <w:marLeft w:val="0"/>
                              <w:marRight w:val="0"/>
                              <w:marTop w:val="0"/>
                              <w:marBottom w:val="0"/>
                              <w:divBdr>
                                <w:top w:val="none" w:sz="0" w:space="6" w:color="auto"/>
                                <w:left w:val="none" w:sz="0" w:space="9" w:color="auto"/>
                                <w:bottom w:val="none" w:sz="0" w:space="6" w:color="auto"/>
                                <w:right w:val="single" w:sz="6" w:space="9" w:color="DADCE0"/>
                              </w:divBdr>
                            </w:div>
                            <w:div w:id="24647503">
                              <w:marLeft w:val="0"/>
                              <w:marRight w:val="0"/>
                              <w:marTop w:val="0"/>
                              <w:marBottom w:val="0"/>
                              <w:divBdr>
                                <w:top w:val="none" w:sz="0" w:space="6" w:color="auto"/>
                                <w:left w:val="none" w:sz="0" w:space="9" w:color="auto"/>
                                <w:bottom w:val="none" w:sz="0" w:space="6" w:color="auto"/>
                                <w:right w:val="single" w:sz="6" w:space="9" w:color="DADCE0"/>
                              </w:divBdr>
                            </w:div>
                            <w:div w:id="817721924">
                              <w:marLeft w:val="0"/>
                              <w:marRight w:val="0"/>
                              <w:marTop w:val="0"/>
                              <w:marBottom w:val="0"/>
                              <w:divBdr>
                                <w:top w:val="none" w:sz="0" w:space="6" w:color="auto"/>
                                <w:left w:val="none" w:sz="0" w:space="9" w:color="auto"/>
                                <w:bottom w:val="none" w:sz="0" w:space="6" w:color="auto"/>
                                <w:right w:val="single" w:sz="6" w:space="9" w:color="DADCE0"/>
                              </w:divBdr>
                            </w:div>
                            <w:div w:id="1204556314">
                              <w:marLeft w:val="0"/>
                              <w:marRight w:val="0"/>
                              <w:marTop w:val="0"/>
                              <w:marBottom w:val="0"/>
                              <w:divBdr>
                                <w:top w:val="none" w:sz="0" w:space="6" w:color="auto"/>
                                <w:left w:val="none" w:sz="0" w:space="9" w:color="auto"/>
                                <w:bottom w:val="none" w:sz="0" w:space="6" w:color="auto"/>
                                <w:right w:val="single" w:sz="6" w:space="9" w:color="DADCE0"/>
                              </w:divBdr>
                            </w:div>
                          </w:divsChild>
                        </w:div>
                        <w:div w:id="1159927516">
                          <w:marLeft w:val="0"/>
                          <w:marRight w:val="0"/>
                          <w:marTop w:val="0"/>
                          <w:marBottom w:val="0"/>
                          <w:divBdr>
                            <w:top w:val="none" w:sz="0" w:space="0" w:color="auto"/>
                            <w:left w:val="none" w:sz="0" w:space="0" w:color="auto"/>
                            <w:bottom w:val="single" w:sz="6" w:space="0" w:color="DADCE0"/>
                            <w:right w:val="none" w:sz="0" w:space="0" w:color="auto"/>
                          </w:divBdr>
                          <w:divsChild>
                            <w:div w:id="1888375153">
                              <w:marLeft w:val="0"/>
                              <w:marRight w:val="0"/>
                              <w:marTop w:val="0"/>
                              <w:marBottom w:val="0"/>
                              <w:divBdr>
                                <w:top w:val="none" w:sz="0" w:space="6" w:color="auto"/>
                                <w:left w:val="none" w:sz="0" w:space="9" w:color="auto"/>
                                <w:bottom w:val="none" w:sz="0" w:space="6" w:color="auto"/>
                                <w:right w:val="single" w:sz="6" w:space="9" w:color="DADCE0"/>
                              </w:divBdr>
                            </w:div>
                            <w:div w:id="25757727">
                              <w:marLeft w:val="0"/>
                              <w:marRight w:val="0"/>
                              <w:marTop w:val="0"/>
                              <w:marBottom w:val="0"/>
                              <w:divBdr>
                                <w:top w:val="none" w:sz="0" w:space="6" w:color="auto"/>
                                <w:left w:val="none" w:sz="0" w:space="9" w:color="auto"/>
                                <w:bottom w:val="none" w:sz="0" w:space="6" w:color="auto"/>
                                <w:right w:val="single" w:sz="6" w:space="9" w:color="DADCE0"/>
                              </w:divBdr>
                            </w:div>
                            <w:div w:id="422725688">
                              <w:marLeft w:val="0"/>
                              <w:marRight w:val="0"/>
                              <w:marTop w:val="0"/>
                              <w:marBottom w:val="0"/>
                              <w:divBdr>
                                <w:top w:val="none" w:sz="0" w:space="6" w:color="auto"/>
                                <w:left w:val="none" w:sz="0" w:space="9" w:color="auto"/>
                                <w:bottom w:val="none" w:sz="0" w:space="6" w:color="auto"/>
                                <w:right w:val="single" w:sz="6" w:space="9" w:color="DADCE0"/>
                              </w:divBdr>
                            </w:div>
                            <w:div w:id="879517375">
                              <w:marLeft w:val="0"/>
                              <w:marRight w:val="0"/>
                              <w:marTop w:val="0"/>
                              <w:marBottom w:val="0"/>
                              <w:divBdr>
                                <w:top w:val="none" w:sz="0" w:space="6" w:color="auto"/>
                                <w:left w:val="none" w:sz="0" w:space="9" w:color="auto"/>
                                <w:bottom w:val="none" w:sz="0" w:space="6" w:color="auto"/>
                                <w:right w:val="single" w:sz="6" w:space="9" w:color="DADCE0"/>
                              </w:divBdr>
                            </w:div>
                            <w:div w:id="1811512130">
                              <w:marLeft w:val="0"/>
                              <w:marRight w:val="0"/>
                              <w:marTop w:val="0"/>
                              <w:marBottom w:val="0"/>
                              <w:divBdr>
                                <w:top w:val="none" w:sz="0" w:space="6" w:color="auto"/>
                                <w:left w:val="none" w:sz="0" w:space="9" w:color="auto"/>
                                <w:bottom w:val="none" w:sz="0" w:space="6" w:color="auto"/>
                                <w:right w:val="single" w:sz="6" w:space="9" w:color="DADCE0"/>
                              </w:divBdr>
                            </w:div>
                            <w:div w:id="1129589120">
                              <w:marLeft w:val="0"/>
                              <w:marRight w:val="0"/>
                              <w:marTop w:val="0"/>
                              <w:marBottom w:val="0"/>
                              <w:divBdr>
                                <w:top w:val="none" w:sz="0" w:space="6" w:color="auto"/>
                                <w:left w:val="none" w:sz="0" w:space="9" w:color="auto"/>
                                <w:bottom w:val="none" w:sz="0" w:space="6" w:color="auto"/>
                                <w:right w:val="single" w:sz="6" w:space="9" w:color="DADCE0"/>
                              </w:divBdr>
                            </w:div>
                            <w:div w:id="638731994">
                              <w:marLeft w:val="0"/>
                              <w:marRight w:val="0"/>
                              <w:marTop w:val="0"/>
                              <w:marBottom w:val="0"/>
                              <w:divBdr>
                                <w:top w:val="none" w:sz="0" w:space="6" w:color="auto"/>
                                <w:left w:val="none" w:sz="0" w:space="9" w:color="auto"/>
                                <w:bottom w:val="none" w:sz="0" w:space="6" w:color="auto"/>
                                <w:right w:val="single" w:sz="6" w:space="9" w:color="DADCE0"/>
                              </w:divBdr>
                            </w:div>
                            <w:div w:id="1151485180">
                              <w:marLeft w:val="0"/>
                              <w:marRight w:val="0"/>
                              <w:marTop w:val="0"/>
                              <w:marBottom w:val="0"/>
                              <w:divBdr>
                                <w:top w:val="none" w:sz="0" w:space="6" w:color="auto"/>
                                <w:left w:val="none" w:sz="0" w:space="9" w:color="auto"/>
                                <w:bottom w:val="none" w:sz="0" w:space="6" w:color="auto"/>
                                <w:right w:val="single" w:sz="6" w:space="9" w:color="DADCE0"/>
                              </w:divBdr>
                            </w:div>
                            <w:div w:id="517432551">
                              <w:marLeft w:val="0"/>
                              <w:marRight w:val="0"/>
                              <w:marTop w:val="0"/>
                              <w:marBottom w:val="0"/>
                              <w:divBdr>
                                <w:top w:val="none" w:sz="0" w:space="6" w:color="auto"/>
                                <w:left w:val="none" w:sz="0" w:space="9" w:color="auto"/>
                                <w:bottom w:val="none" w:sz="0" w:space="6" w:color="auto"/>
                                <w:right w:val="single" w:sz="6" w:space="9" w:color="DADCE0"/>
                              </w:divBdr>
                            </w:div>
                            <w:div w:id="539588124">
                              <w:marLeft w:val="0"/>
                              <w:marRight w:val="0"/>
                              <w:marTop w:val="0"/>
                              <w:marBottom w:val="0"/>
                              <w:divBdr>
                                <w:top w:val="none" w:sz="0" w:space="6" w:color="auto"/>
                                <w:left w:val="none" w:sz="0" w:space="9" w:color="auto"/>
                                <w:bottom w:val="none" w:sz="0" w:space="6" w:color="auto"/>
                                <w:right w:val="single" w:sz="6" w:space="9" w:color="DADCE0"/>
                              </w:divBdr>
                            </w:div>
                          </w:divsChild>
                        </w:div>
                        <w:div w:id="2098357070">
                          <w:marLeft w:val="0"/>
                          <w:marRight w:val="0"/>
                          <w:marTop w:val="0"/>
                          <w:marBottom w:val="0"/>
                          <w:divBdr>
                            <w:top w:val="none" w:sz="0" w:space="0" w:color="auto"/>
                            <w:left w:val="none" w:sz="0" w:space="0" w:color="auto"/>
                            <w:bottom w:val="single" w:sz="6" w:space="0" w:color="DADCE0"/>
                            <w:right w:val="none" w:sz="0" w:space="0" w:color="auto"/>
                          </w:divBdr>
                          <w:divsChild>
                            <w:div w:id="285821581">
                              <w:marLeft w:val="0"/>
                              <w:marRight w:val="0"/>
                              <w:marTop w:val="0"/>
                              <w:marBottom w:val="0"/>
                              <w:divBdr>
                                <w:top w:val="none" w:sz="0" w:space="6" w:color="auto"/>
                                <w:left w:val="none" w:sz="0" w:space="9" w:color="auto"/>
                                <w:bottom w:val="none" w:sz="0" w:space="6" w:color="auto"/>
                                <w:right w:val="single" w:sz="6" w:space="9" w:color="DADCE0"/>
                              </w:divBdr>
                            </w:div>
                            <w:div w:id="679696551">
                              <w:marLeft w:val="0"/>
                              <w:marRight w:val="0"/>
                              <w:marTop w:val="0"/>
                              <w:marBottom w:val="0"/>
                              <w:divBdr>
                                <w:top w:val="none" w:sz="0" w:space="6" w:color="auto"/>
                                <w:left w:val="none" w:sz="0" w:space="9" w:color="auto"/>
                                <w:bottom w:val="none" w:sz="0" w:space="6" w:color="auto"/>
                                <w:right w:val="single" w:sz="6" w:space="9" w:color="DADCE0"/>
                              </w:divBdr>
                            </w:div>
                            <w:div w:id="273024456">
                              <w:marLeft w:val="0"/>
                              <w:marRight w:val="0"/>
                              <w:marTop w:val="0"/>
                              <w:marBottom w:val="0"/>
                              <w:divBdr>
                                <w:top w:val="none" w:sz="0" w:space="6" w:color="auto"/>
                                <w:left w:val="none" w:sz="0" w:space="9" w:color="auto"/>
                                <w:bottom w:val="none" w:sz="0" w:space="6" w:color="auto"/>
                                <w:right w:val="single" w:sz="6" w:space="9" w:color="DADCE0"/>
                              </w:divBdr>
                            </w:div>
                            <w:div w:id="1288195178">
                              <w:marLeft w:val="0"/>
                              <w:marRight w:val="0"/>
                              <w:marTop w:val="0"/>
                              <w:marBottom w:val="0"/>
                              <w:divBdr>
                                <w:top w:val="none" w:sz="0" w:space="6" w:color="auto"/>
                                <w:left w:val="none" w:sz="0" w:space="9" w:color="auto"/>
                                <w:bottom w:val="none" w:sz="0" w:space="6" w:color="auto"/>
                                <w:right w:val="single" w:sz="6" w:space="9" w:color="DADCE0"/>
                              </w:divBdr>
                            </w:div>
                            <w:div w:id="697511893">
                              <w:marLeft w:val="0"/>
                              <w:marRight w:val="0"/>
                              <w:marTop w:val="0"/>
                              <w:marBottom w:val="0"/>
                              <w:divBdr>
                                <w:top w:val="none" w:sz="0" w:space="6" w:color="auto"/>
                                <w:left w:val="none" w:sz="0" w:space="9" w:color="auto"/>
                                <w:bottom w:val="none" w:sz="0" w:space="6" w:color="auto"/>
                                <w:right w:val="single" w:sz="6" w:space="9" w:color="DADCE0"/>
                              </w:divBdr>
                            </w:div>
                            <w:div w:id="645666685">
                              <w:marLeft w:val="0"/>
                              <w:marRight w:val="0"/>
                              <w:marTop w:val="0"/>
                              <w:marBottom w:val="0"/>
                              <w:divBdr>
                                <w:top w:val="none" w:sz="0" w:space="6" w:color="auto"/>
                                <w:left w:val="none" w:sz="0" w:space="9" w:color="auto"/>
                                <w:bottom w:val="none" w:sz="0" w:space="6" w:color="auto"/>
                                <w:right w:val="single" w:sz="6" w:space="9" w:color="DADCE0"/>
                              </w:divBdr>
                            </w:div>
                            <w:div w:id="874343343">
                              <w:marLeft w:val="0"/>
                              <w:marRight w:val="0"/>
                              <w:marTop w:val="0"/>
                              <w:marBottom w:val="0"/>
                              <w:divBdr>
                                <w:top w:val="none" w:sz="0" w:space="6" w:color="auto"/>
                                <w:left w:val="none" w:sz="0" w:space="9" w:color="auto"/>
                                <w:bottom w:val="none" w:sz="0" w:space="6" w:color="auto"/>
                                <w:right w:val="single" w:sz="6" w:space="9" w:color="DADCE0"/>
                              </w:divBdr>
                            </w:div>
                            <w:div w:id="1112440129">
                              <w:marLeft w:val="0"/>
                              <w:marRight w:val="0"/>
                              <w:marTop w:val="0"/>
                              <w:marBottom w:val="0"/>
                              <w:divBdr>
                                <w:top w:val="none" w:sz="0" w:space="6" w:color="auto"/>
                                <w:left w:val="none" w:sz="0" w:space="9" w:color="auto"/>
                                <w:bottom w:val="none" w:sz="0" w:space="6" w:color="auto"/>
                                <w:right w:val="single" w:sz="6" w:space="9" w:color="DADCE0"/>
                              </w:divBdr>
                            </w:div>
                            <w:div w:id="1220046159">
                              <w:marLeft w:val="0"/>
                              <w:marRight w:val="0"/>
                              <w:marTop w:val="0"/>
                              <w:marBottom w:val="0"/>
                              <w:divBdr>
                                <w:top w:val="none" w:sz="0" w:space="6" w:color="auto"/>
                                <w:left w:val="none" w:sz="0" w:space="9" w:color="auto"/>
                                <w:bottom w:val="none" w:sz="0" w:space="6" w:color="auto"/>
                                <w:right w:val="single" w:sz="6" w:space="9" w:color="DADCE0"/>
                              </w:divBdr>
                            </w:div>
                            <w:div w:id="526218972">
                              <w:marLeft w:val="0"/>
                              <w:marRight w:val="0"/>
                              <w:marTop w:val="0"/>
                              <w:marBottom w:val="0"/>
                              <w:divBdr>
                                <w:top w:val="none" w:sz="0" w:space="6" w:color="auto"/>
                                <w:left w:val="none" w:sz="0" w:space="9" w:color="auto"/>
                                <w:bottom w:val="none" w:sz="0" w:space="6" w:color="auto"/>
                                <w:right w:val="single" w:sz="6" w:space="9" w:color="DADCE0"/>
                              </w:divBdr>
                            </w:div>
                          </w:divsChild>
                        </w:div>
                        <w:div w:id="35936304">
                          <w:marLeft w:val="0"/>
                          <w:marRight w:val="0"/>
                          <w:marTop w:val="0"/>
                          <w:marBottom w:val="0"/>
                          <w:divBdr>
                            <w:top w:val="none" w:sz="0" w:space="0" w:color="auto"/>
                            <w:left w:val="none" w:sz="0" w:space="0" w:color="auto"/>
                            <w:bottom w:val="single" w:sz="6" w:space="0" w:color="DADCE0"/>
                            <w:right w:val="none" w:sz="0" w:space="0" w:color="auto"/>
                          </w:divBdr>
                          <w:divsChild>
                            <w:div w:id="1319118931">
                              <w:marLeft w:val="0"/>
                              <w:marRight w:val="0"/>
                              <w:marTop w:val="0"/>
                              <w:marBottom w:val="0"/>
                              <w:divBdr>
                                <w:top w:val="none" w:sz="0" w:space="6" w:color="auto"/>
                                <w:left w:val="none" w:sz="0" w:space="9" w:color="auto"/>
                                <w:bottom w:val="none" w:sz="0" w:space="6" w:color="auto"/>
                                <w:right w:val="single" w:sz="6" w:space="9" w:color="DADCE0"/>
                              </w:divBdr>
                            </w:div>
                            <w:div w:id="205334402">
                              <w:marLeft w:val="0"/>
                              <w:marRight w:val="0"/>
                              <w:marTop w:val="0"/>
                              <w:marBottom w:val="0"/>
                              <w:divBdr>
                                <w:top w:val="none" w:sz="0" w:space="6" w:color="auto"/>
                                <w:left w:val="none" w:sz="0" w:space="9" w:color="auto"/>
                                <w:bottom w:val="none" w:sz="0" w:space="6" w:color="auto"/>
                                <w:right w:val="single" w:sz="6" w:space="9" w:color="DADCE0"/>
                              </w:divBdr>
                            </w:div>
                            <w:div w:id="940256020">
                              <w:marLeft w:val="0"/>
                              <w:marRight w:val="0"/>
                              <w:marTop w:val="0"/>
                              <w:marBottom w:val="0"/>
                              <w:divBdr>
                                <w:top w:val="none" w:sz="0" w:space="6" w:color="auto"/>
                                <w:left w:val="none" w:sz="0" w:space="9" w:color="auto"/>
                                <w:bottom w:val="none" w:sz="0" w:space="6" w:color="auto"/>
                                <w:right w:val="single" w:sz="6" w:space="9" w:color="DADCE0"/>
                              </w:divBdr>
                            </w:div>
                            <w:div w:id="996688960">
                              <w:marLeft w:val="0"/>
                              <w:marRight w:val="0"/>
                              <w:marTop w:val="0"/>
                              <w:marBottom w:val="0"/>
                              <w:divBdr>
                                <w:top w:val="none" w:sz="0" w:space="6" w:color="auto"/>
                                <w:left w:val="none" w:sz="0" w:space="9" w:color="auto"/>
                                <w:bottom w:val="none" w:sz="0" w:space="6" w:color="auto"/>
                                <w:right w:val="single" w:sz="6" w:space="9" w:color="DADCE0"/>
                              </w:divBdr>
                            </w:div>
                            <w:div w:id="1920208139">
                              <w:marLeft w:val="0"/>
                              <w:marRight w:val="0"/>
                              <w:marTop w:val="0"/>
                              <w:marBottom w:val="0"/>
                              <w:divBdr>
                                <w:top w:val="none" w:sz="0" w:space="6" w:color="auto"/>
                                <w:left w:val="none" w:sz="0" w:space="9" w:color="auto"/>
                                <w:bottom w:val="none" w:sz="0" w:space="6" w:color="auto"/>
                                <w:right w:val="single" w:sz="6" w:space="9" w:color="DADCE0"/>
                              </w:divBdr>
                            </w:div>
                            <w:div w:id="1943605747">
                              <w:marLeft w:val="0"/>
                              <w:marRight w:val="0"/>
                              <w:marTop w:val="0"/>
                              <w:marBottom w:val="0"/>
                              <w:divBdr>
                                <w:top w:val="none" w:sz="0" w:space="6" w:color="auto"/>
                                <w:left w:val="none" w:sz="0" w:space="9" w:color="auto"/>
                                <w:bottom w:val="none" w:sz="0" w:space="6" w:color="auto"/>
                                <w:right w:val="single" w:sz="6" w:space="9" w:color="DADCE0"/>
                              </w:divBdr>
                            </w:div>
                            <w:div w:id="734855978">
                              <w:marLeft w:val="0"/>
                              <w:marRight w:val="0"/>
                              <w:marTop w:val="0"/>
                              <w:marBottom w:val="0"/>
                              <w:divBdr>
                                <w:top w:val="none" w:sz="0" w:space="6" w:color="auto"/>
                                <w:left w:val="none" w:sz="0" w:space="9" w:color="auto"/>
                                <w:bottom w:val="none" w:sz="0" w:space="6" w:color="auto"/>
                                <w:right w:val="single" w:sz="6" w:space="9" w:color="DADCE0"/>
                              </w:divBdr>
                            </w:div>
                            <w:div w:id="1782063682">
                              <w:marLeft w:val="0"/>
                              <w:marRight w:val="0"/>
                              <w:marTop w:val="0"/>
                              <w:marBottom w:val="0"/>
                              <w:divBdr>
                                <w:top w:val="none" w:sz="0" w:space="6" w:color="auto"/>
                                <w:left w:val="none" w:sz="0" w:space="9" w:color="auto"/>
                                <w:bottom w:val="none" w:sz="0" w:space="6" w:color="auto"/>
                                <w:right w:val="single" w:sz="6" w:space="9" w:color="DADCE0"/>
                              </w:divBdr>
                            </w:div>
                            <w:div w:id="1058241349">
                              <w:marLeft w:val="0"/>
                              <w:marRight w:val="0"/>
                              <w:marTop w:val="0"/>
                              <w:marBottom w:val="0"/>
                              <w:divBdr>
                                <w:top w:val="none" w:sz="0" w:space="6" w:color="auto"/>
                                <w:left w:val="none" w:sz="0" w:space="9" w:color="auto"/>
                                <w:bottom w:val="none" w:sz="0" w:space="6" w:color="auto"/>
                                <w:right w:val="single" w:sz="6" w:space="9" w:color="DADCE0"/>
                              </w:divBdr>
                            </w:div>
                            <w:div w:id="630788094">
                              <w:marLeft w:val="0"/>
                              <w:marRight w:val="0"/>
                              <w:marTop w:val="0"/>
                              <w:marBottom w:val="0"/>
                              <w:divBdr>
                                <w:top w:val="none" w:sz="0" w:space="6" w:color="auto"/>
                                <w:left w:val="none" w:sz="0" w:space="9" w:color="auto"/>
                                <w:bottom w:val="none" w:sz="0" w:space="6" w:color="auto"/>
                                <w:right w:val="single" w:sz="6" w:space="9" w:color="DADCE0"/>
                              </w:divBdr>
                            </w:div>
                          </w:divsChild>
                        </w:div>
                        <w:div w:id="1913194573">
                          <w:marLeft w:val="0"/>
                          <w:marRight w:val="0"/>
                          <w:marTop w:val="0"/>
                          <w:marBottom w:val="0"/>
                          <w:divBdr>
                            <w:top w:val="none" w:sz="0" w:space="0" w:color="auto"/>
                            <w:left w:val="none" w:sz="0" w:space="0" w:color="auto"/>
                            <w:bottom w:val="single" w:sz="6" w:space="0" w:color="DADCE0"/>
                            <w:right w:val="none" w:sz="0" w:space="0" w:color="auto"/>
                          </w:divBdr>
                          <w:divsChild>
                            <w:div w:id="1433210304">
                              <w:marLeft w:val="0"/>
                              <w:marRight w:val="0"/>
                              <w:marTop w:val="0"/>
                              <w:marBottom w:val="0"/>
                              <w:divBdr>
                                <w:top w:val="none" w:sz="0" w:space="6" w:color="auto"/>
                                <w:left w:val="none" w:sz="0" w:space="9" w:color="auto"/>
                                <w:bottom w:val="none" w:sz="0" w:space="6" w:color="auto"/>
                                <w:right w:val="single" w:sz="6" w:space="9" w:color="DADCE0"/>
                              </w:divBdr>
                            </w:div>
                            <w:div w:id="405811319">
                              <w:marLeft w:val="0"/>
                              <w:marRight w:val="0"/>
                              <w:marTop w:val="0"/>
                              <w:marBottom w:val="0"/>
                              <w:divBdr>
                                <w:top w:val="none" w:sz="0" w:space="6" w:color="auto"/>
                                <w:left w:val="none" w:sz="0" w:space="9" w:color="auto"/>
                                <w:bottom w:val="none" w:sz="0" w:space="6" w:color="auto"/>
                                <w:right w:val="single" w:sz="6" w:space="9" w:color="DADCE0"/>
                              </w:divBdr>
                            </w:div>
                            <w:div w:id="1757093085">
                              <w:marLeft w:val="0"/>
                              <w:marRight w:val="0"/>
                              <w:marTop w:val="0"/>
                              <w:marBottom w:val="0"/>
                              <w:divBdr>
                                <w:top w:val="none" w:sz="0" w:space="6" w:color="auto"/>
                                <w:left w:val="none" w:sz="0" w:space="9" w:color="auto"/>
                                <w:bottom w:val="none" w:sz="0" w:space="6" w:color="auto"/>
                                <w:right w:val="single" w:sz="6" w:space="9" w:color="DADCE0"/>
                              </w:divBdr>
                            </w:div>
                            <w:div w:id="1346782446">
                              <w:marLeft w:val="0"/>
                              <w:marRight w:val="0"/>
                              <w:marTop w:val="0"/>
                              <w:marBottom w:val="0"/>
                              <w:divBdr>
                                <w:top w:val="none" w:sz="0" w:space="6" w:color="auto"/>
                                <w:left w:val="none" w:sz="0" w:space="9" w:color="auto"/>
                                <w:bottom w:val="none" w:sz="0" w:space="6" w:color="auto"/>
                                <w:right w:val="single" w:sz="6" w:space="9" w:color="DADCE0"/>
                              </w:divBdr>
                            </w:div>
                            <w:div w:id="2134864949">
                              <w:marLeft w:val="0"/>
                              <w:marRight w:val="0"/>
                              <w:marTop w:val="0"/>
                              <w:marBottom w:val="0"/>
                              <w:divBdr>
                                <w:top w:val="none" w:sz="0" w:space="6" w:color="auto"/>
                                <w:left w:val="none" w:sz="0" w:space="9" w:color="auto"/>
                                <w:bottom w:val="none" w:sz="0" w:space="6" w:color="auto"/>
                                <w:right w:val="single" w:sz="6" w:space="9" w:color="DADCE0"/>
                              </w:divBdr>
                            </w:div>
                            <w:div w:id="1283534397">
                              <w:marLeft w:val="0"/>
                              <w:marRight w:val="0"/>
                              <w:marTop w:val="0"/>
                              <w:marBottom w:val="0"/>
                              <w:divBdr>
                                <w:top w:val="none" w:sz="0" w:space="6" w:color="auto"/>
                                <w:left w:val="none" w:sz="0" w:space="9" w:color="auto"/>
                                <w:bottom w:val="none" w:sz="0" w:space="6" w:color="auto"/>
                                <w:right w:val="single" w:sz="6" w:space="9" w:color="DADCE0"/>
                              </w:divBdr>
                            </w:div>
                            <w:div w:id="1714647727">
                              <w:marLeft w:val="0"/>
                              <w:marRight w:val="0"/>
                              <w:marTop w:val="0"/>
                              <w:marBottom w:val="0"/>
                              <w:divBdr>
                                <w:top w:val="none" w:sz="0" w:space="6" w:color="auto"/>
                                <w:left w:val="none" w:sz="0" w:space="9" w:color="auto"/>
                                <w:bottom w:val="none" w:sz="0" w:space="6" w:color="auto"/>
                                <w:right w:val="single" w:sz="6" w:space="9" w:color="DADCE0"/>
                              </w:divBdr>
                            </w:div>
                            <w:div w:id="1416437979">
                              <w:marLeft w:val="0"/>
                              <w:marRight w:val="0"/>
                              <w:marTop w:val="0"/>
                              <w:marBottom w:val="0"/>
                              <w:divBdr>
                                <w:top w:val="none" w:sz="0" w:space="6" w:color="auto"/>
                                <w:left w:val="none" w:sz="0" w:space="9" w:color="auto"/>
                                <w:bottom w:val="none" w:sz="0" w:space="6" w:color="auto"/>
                                <w:right w:val="single" w:sz="6" w:space="9" w:color="DADCE0"/>
                              </w:divBdr>
                            </w:div>
                            <w:div w:id="352536554">
                              <w:marLeft w:val="0"/>
                              <w:marRight w:val="0"/>
                              <w:marTop w:val="0"/>
                              <w:marBottom w:val="0"/>
                              <w:divBdr>
                                <w:top w:val="none" w:sz="0" w:space="6" w:color="auto"/>
                                <w:left w:val="none" w:sz="0" w:space="9" w:color="auto"/>
                                <w:bottom w:val="none" w:sz="0" w:space="6" w:color="auto"/>
                                <w:right w:val="single" w:sz="6" w:space="9" w:color="DADCE0"/>
                              </w:divBdr>
                            </w:div>
                            <w:div w:id="2002155061">
                              <w:marLeft w:val="0"/>
                              <w:marRight w:val="0"/>
                              <w:marTop w:val="0"/>
                              <w:marBottom w:val="0"/>
                              <w:divBdr>
                                <w:top w:val="none" w:sz="0" w:space="6" w:color="auto"/>
                                <w:left w:val="none" w:sz="0" w:space="9" w:color="auto"/>
                                <w:bottom w:val="none" w:sz="0" w:space="6" w:color="auto"/>
                                <w:right w:val="single" w:sz="6" w:space="9" w:color="DADCE0"/>
                              </w:divBdr>
                            </w:div>
                          </w:divsChild>
                        </w:div>
                        <w:div w:id="1908299384">
                          <w:marLeft w:val="0"/>
                          <w:marRight w:val="0"/>
                          <w:marTop w:val="0"/>
                          <w:marBottom w:val="0"/>
                          <w:divBdr>
                            <w:top w:val="none" w:sz="0" w:space="0" w:color="auto"/>
                            <w:left w:val="none" w:sz="0" w:space="0" w:color="auto"/>
                            <w:bottom w:val="single" w:sz="6" w:space="0" w:color="DADCE0"/>
                            <w:right w:val="none" w:sz="0" w:space="0" w:color="auto"/>
                          </w:divBdr>
                          <w:divsChild>
                            <w:div w:id="2031101289">
                              <w:marLeft w:val="0"/>
                              <w:marRight w:val="0"/>
                              <w:marTop w:val="0"/>
                              <w:marBottom w:val="0"/>
                              <w:divBdr>
                                <w:top w:val="none" w:sz="0" w:space="6" w:color="auto"/>
                                <w:left w:val="none" w:sz="0" w:space="9" w:color="auto"/>
                                <w:bottom w:val="none" w:sz="0" w:space="6" w:color="auto"/>
                                <w:right w:val="single" w:sz="6" w:space="9" w:color="DADCE0"/>
                              </w:divBdr>
                            </w:div>
                            <w:div w:id="1088773187">
                              <w:marLeft w:val="0"/>
                              <w:marRight w:val="0"/>
                              <w:marTop w:val="0"/>
                              <w:marBottom w:val="0"/>
                              <w:divBdr>
                                <w:top w:val="none" w:sz="0" w:space="6" w:color="auto"/>
                                <w:left w:val="none" w:sz="0" w:space="9" w:color="auto"/>
                                <w:bottom w:val="none" w:sz="0" w:space="6" w:color="auto"/>
                                <w:right w:val="single" w:sz="6" w:space="9" w:color="DADCE0"/>
                              </w:divBdr>
                            </w:div>
                            <w:div w:id="509030609">
                              <w:marLeft w:val="0"/>
                              <w:marRight w:val="0"/>
                              <w:marTop w:val="0"/>
                              <w:marBottom w:val="0"/>
                              <w:divBdr>
                                <w:top w:val="none" w:sz="0" w:space="6" w:color="auto"/>
                                <w:left w:val="none" w:sz="0" w:space="9" w:color="auto"/>
                                <w:bottom w:val="none" w:sz="0" w:space="6" w:color="auto"/>
                                <w:right w:val="single" w:sz="6" w:space="9" w:color="DADCE0"/>
                              </w:divBdr>
                            </w:div>
                            <w:div w:id="1541547625">
                              <w:marLeft w:val="0"/>
                              <w:marRight w:val="0"/>
                              <w:marTop w:val="0"/>
                              <w:marBottom w:val="0"/>
                              <w:divBdr>
                                <w:top w:val="none" w:sz="0" w:space="6" w:color="auto"/>
                                <w:left w:val="none" w:sz="0" w:space="9" w:color="auto"/>
                                <w:bottom w:val="none" w:sz="0" w:space="6" w:color="auto"/>
                                <w:right w:val="single" w:sz="6" w:space="9" w:color="DADCE0"/>
                              </w:divBdr>
                            </w:div>
                            <w:div w:id="643436785">
                              <w:marLeft w:val="0"/>
                              <w:marRight w:val="0"/>
                              <w:marTop w:val="0"/>
                              <w:marBottom w:val="0"/>
                              <w:divBdr>
                                <w:top w:val="none" w:sz="0" w:space="6" w:color="auto"/>
                                <w:left w:val="none" w:sz="0" w:space="9" w:color="auto"/>
                                <w:bottom w:val="none" w:sz="0" w:space="6" w:color="auto"/>
                                <w:right w:val="single" w:sz="6" w:space="9" w:color="DADCE0"/>
                              </w:divBdr>
                            </w:div>
                            <w:div w:id="160315021">
                              <w:marLeft w:val="0"/>
                              <w:marRight w:val="0"/>
                              <w:marTop w:val="0"/>
                              <w:marBottom w:val="0"/>
                              <w:divBdr>
                                <w:top w:val="none" w:sz="0" w:space="6" w:color="auto"/>
                                <w:left w:val="none" w:sz="0" w:space="9" w:color="auto"/>
                                <w:bottom w:val="none" w:sz="0" w:space="6" w:color="auto"/>
                                <w:right w:val="single" w:sz="6" w:space="9" w:color="DADCE0"/>
                              </w:divBdr>
                            </w:div>
                            <w:div w:id="1385174412">
                              <w:marLeft w:val="0"/>
                              <w:marRight w:val="0"/>
                              <w:marTop w:val="0"/>
                              <w:marBottom w:val="0"/>
                              <w:divBdr>
                                <w:top w:val="none" w:sz="0" w:space="6" w:color="auto"/>
                                <w:left w:val="none" w:sz="0" w:space="9" w:color="auto"/>
                                <w:bottom w:val="none" w:sz="0" w:space="6" w:color="auto"/>
                                <w:right w:val="single" w:sz="6" w:space="9" w:color="DADCE0"/>
                              </w:divBdr>
                            </w:div>
                            <w:div w:id="412624284">
                              <w:marLeft w:val="0"/>
                              <w:marRight w:val="0"/>
                              <w:marTop w:val="0"/>
                              <w:marBottom w:val="0"/>
                              <w:divBdr>
                                <w:top w:val="none" w:sz="0" w:space="6" w:color="auto"/>
                                <w:left w:val="none" w:sz="0" w:space="9" w:color="auto"/>
                                <w:bottom w:val="none" w:sz="0" w:space="6" w:color="auto"/>
                                <w:right w:val="single" w:sz="6" w:space="9" w:color="DADCE0"/>
                              </w:divBdr>
                            </w:div>
                            <w:div w:id="1857690157">
                              <w:marLeft w:val="0"/>
                              <w:marRight w:val="0"/>
                              <w:marTop w:val="0"/>
                              <w:marBottom w:val="0"/>
                              <w:divBdr>
                                <w:top w:val="none" w:sz="0" w:space="6" w:color="auto"/>
                                <w:left w:val="none" w:sz="0" w:space="9" w:color="auto"/>
                                <w:bottom w:val="none" w:sz="0" w:space="6" w:color="auto"/>
                                <w:right w:val="single" w:sz="6" w:space="9" w:color="DADCE0"/>
                              </w:divBdr>
                            </w:div>
                            <w:div w:id="980308917">
                              <w:marLeft w:val="0"/>
                              <w:marRight w:val="0"/>
                              <w:marTop w:val="0"/>
                              <w:marBottom w:val="0"/>
                              <w:divBdr>
                                <w:top w:val="none" w:sz="0" w:space="6" w:color="auto"/>
                                <w:left w:val="none" w:sz="0" w:space="9" w:color="auto"/>
                                <w:bottom w:val="none" w:sz="0" w:space="6" w:color="auto"/>
                                <w:right w:val="single" w:sz="6" w:space="9" w:color="DADCE0"/>
                              </w:divBdr>
                            </w:div>
                          </w:divsChild>
                        </w:div>
                        <w:div w:id="522324616">
                          <w:marLeft w:val="0"/>
                          <w:marRight w:val="0"/>
                          <w:marTop w:val="0"/>
                          <w:marBottom w:val="0"/>
                          <w:divBdr>
                            <w:top w:val="none" w:sz="0" w:space="0" w:color="auto"/>
                            <w:left w:val="none" w:sz="0" w:space="0" w:color="auto"/>
                            <w:bottom w:val="single" w:sz="6" w:space="0" w:color="DADCE0"/>
                            <w:right w:val="none" w:sz="0" w:space="0" w:color="auto"/>
                          </w:divBdr>
                          <w:divsChild>
                            <w:div w:id="1355501959">
                              <w:marLeft w:val="0"/>
                              <w:marRight w:val="0"/>
                              <w:marTop w:val="0"/>
                              <w:marBottom w:val="0"/>
                              <w:divBdr>
                                <w:top w:val="none" w:sz="0" w:space="6" w:color="auto"/>
                                <w:left w:val="none" w:sz="0" w:space="9" w:color="auto"/>
                                <w:bottom w:val="none" w:sz="0" w:space="6" w:color="auto"/>
                                <w:right w:val="single" w:sz="6" w:space="9" w:color="DADCE0"/>
                              </w:divBdr>
                            </w:div>
                            <w:div w:id="1319917872">
                              <w:marLeft w:val="0"/>
                              <w:marRight w:val="0"/>
                              <w:marTop w:val="0"/>
                              <w:marBottom w:val="0"/>
                              <w:divBdr>
                                <w:top w:val="none" w:sz="0" w:space="6" w:color="auto"/>
                                <w:left w:val="none" w:sz="0" w:space="9" w:color="auto"/>
                                <w:bottom w:val="none" w:sz="0" w:space="6" w:color="auto"/>
                                <w:right w:val="single" w:sz="6" w:space="9" w:color="DADCE0"/>
                              </w:divBdr>
                            </w:div>
                            <w:div w:id="882717507">
                              <w:marLeft w:val="0"/>
                              <w:marRight w:val="0"/>
                              <w:marTop w:val="0"/>
                              <w:marBottom w:val="0"/>
                              <w:divBdr>
                                <w:top w:val="none" w:sz="0" w:space="6" w:color="auto"/>
                                <w:left w:val="none" w:sz="0" w:space="9" w:color="auto"/>
                                <w:bottom w:val="none" w:sz="0" w:space="6" w:color="auto"/>
                                <w:right w:val="single" w:sz="6" w:space="9" w:color="DADCE0"/>
                              </w:divBdr>
                            </w:div>
                            <w:div w:id="813761303">
                              <w:marLeft w:val="0"/>
                              <w:marRight w:val="0"/>
                              <w:marTop w:val="0"/>
                              <w:marBottom w:val="0"/>
                              <w:divBdr>
                                <w:top w:val="none" w:sz="0" w:space="6" w:color="auto"/>
                                <w:left w:val="none" w:sz="0" w:space="9" w:color="auto"/>
                                <w:bottom w:val="none" w:sz="0" w:space="6" w:color="auto"/>
                                <w:right w:val="single" w:sz="6" w:space="9" w:color="DADCE0"/>
                              </w:divBdr>
                            </w:div>
                            <w:div w:id="164979271">
                              <w:marLeft w:val="0"/>
                              <w:marRight w:val="0"/>
                              <w:marTop w:val="0"/>
                              <w:marBottom w:val="0"/>
                              <w:divBdr>
                                <w:top w:val="none" w:sz="0" w:space="6" w:color="auto"/>
                                <w:left w:val="none" w:sz="0" w:space="9" w:color="auto"/>
                                <w:bottom w:val="none" w:sz="0" w:space="6" w:color="auto"/>
                                <w:right w:val="single" w:sz="6" w:space="9" w:color="DADCE0"/>
                              </w:divBdr>
                            </w:div>
                            <w:div w:id="1510487736">
                              <w:marLeft w:val="0"/>
                              <w:marRight w:val="0"/>
                              <w:marTop w:val="0"/>
                              <w:marBottom w:val="0"/>
                              <w:divBdr>
                                <w:top w:val="none" w:sz="0" w:space="6" w:color="auto"/>
                                <w:left w:val="none" w:sz="0" w:space="9" w:color="auto"/>
                                <w:bottom w:val="none" w:sz="0" w:space="6" w:color="auto"/>
                                <w:right w:val="single" w:sz="6" w:space="9" w:color="DADCE0"/>
                              </w:divBdr>
                            </w:div>
                            <w:div w:id="1248810753">
                              <w:marLeft w:val="0"/>
                              <w:marRight w:val="0"/>
                              <w:marTop w:val="0"/>
                              <w:marBottom w:val="0"/>
                              <w:divBdr>
                                <w:top w:val="none" w:sz="0" w:space="6" w:color="auto"/>
                                <w:left w:val="none" w:sz="0" w:space="9" w:color="auto"/>
                                <w:bottom w:val="none" w:sz="0" w:space="6" w:color="auto"/>
                                <w:right w:val="single" w:sz="6" w:space="9" w:color="DADCE0"/>
                              </w:divBdr>
                            </w:div>
                            <w:div w:id="1394236551">
                              <w:marLeft w:val="0"/>
                              <w:marRight w:val="0"/>
                              <w:marTop w:val="0"/>
                              <w:marBottom w:val="0"/>
                              <w:divBdr>
                                <w:top w:val="none" w:sz="0" w:space="6" w:color="auto"/>
                                <w:left w:val="none" w:sz="0" w:space="9" w:color="auto"/>
                                <w:bottom w:val="none" w:sz="0" w:space="6" w:color="auto"/>
                                <w:right w:val="single" w:sz="6" w:space="9" w:color="DADCE0"/>
                              </w:divBdr>
                            </w:div>
                            <w:div w:id="1028290156">
                              <w:marLeft w:val="0"/>
                              <w:marRight w:val="0"/>
                              <w:marTop w:val="0"/>
                              <w:marBottom w:val="0"/>
                              <w:divBdr>
                                <w:top w:val="none" w:sz="0" w:space="6" w:color="auto"/>
                                <w:left w:val="none" w:sz="0" w:space="9" w:color="auto"/>
                                <w:bottom w:val="none" w:sz="0" w:space="6" w:color="auto"/>
                                <w:right w:val="single" w:sz="6" w:space="9" w:color="DADCE0"/>
                              </w:divBdr>
                            </w:div>
                            <w:div w:id="660039107">
                              <w:marLeft w:val="0"/>
                              <w:marRight w:val="0"/>
                              <w:marTop w:val="0"/>
                              <w:marBottom w:val="0"/>
                              <w:divBdr>
                                <w:top w:val="none" w:sz="0" w:space="6" w:color="auto"/>
                                <w:left w:val="none" w:sz="0" w:space="9" w:color="auto"/>
                                <w:bottom w:val="none" w:sz="0" w:space="6" w:color="auto"/>
                                <w:right w:val="single" w:sz="6" w:space="9" w:color="DADCE0"/>
                              </w:divBdr>
                            </w:div>
                          </w:divsChild>
                        </w:div>
                        <w:div w:id="866600053">
                          <w:marLeft w:val="0"/>
                          <w:marRight w:val="0"/>
                          <w:marTop w:val="0"/>
                          <w:marBottom w:val="0"/>
                          <w:divBdr>
                            <w:top w:val="none" w:sz="0" w:space="0" w:color="auto"/>
                            <w:left w:val="none" w:sz="0" w:space="0" w:color="auto"/>
                            <w:bottom w:val="single" w:sz="6" w:space="0" w:color="DADCE0"/>
                            <w:right w:val="none" w:sz="0" w:space="0" w:color="auto"/>
                          </w:divBdr>
                          <w:divsChild>
                            <w:div w:id="250818244">
                              <w:marLeft w:val="0"/>
                              <w:marRight w:val="0"/>
                              <w:marTop w:val="0"/>
                              <w:marBottom w:val="0"/>
                              <w:divBdr>
                                <w:top w:val="none" w:sz="0" w:space="6" w:color="auto"/>
                                <w:left w:val="none" w:sz="0" w:space="9" w:color="auto"/>
                                <w:bottom w:val="none" w:sz="0" w:space="6" w:color="auto"/>
                                <w:right w:val="single" w:sz="6" w:space="9" w:color="DADCE0"/>
                              </w:divBdr>
                            </w:div>
                            <w:div w:id="690372717">
                              <w:marLeft w:val="0"/>
                              <w:marRight w:val="0"/>
                              <w:marTop w:val="0"/>
                              <w:marBottom w:val="0"/>
                              <w:divBdr>
                                <w:top w:val="none" w:sz="0" w:space="6" w:color="auto"/>
                                <w:left w:val="none" w:sz="0" w:space="9" w:color="auto"/>
                                <w:bottom w:val="none" w:sz="0" w:space="6" w:color="auto"/>
                                <w:right w:val="single" w:sz="6" w:space="9" w:color="DADCE0"/>
                              </w:divBdr>
                            </w:div>
                            <w:div w:id="924149322">
                              <w:marLeft w:val="0"/>
                              <w:marRight w:val="0"/>
                              <w:marTop w:val="0"/>
                              <w:marBottom w:val="0"/>
                              <w:divBdr>
                                <w:top w:val="none" w:sz="0" w:space="6" w:color="auto"/>
                                <w:left w:val="none" w:sz="0" w:space="9" w:color="auto"/>
                                <w:bottom w:val="none" w:sz="0" w:space="6" w:color="auto"/>
                                <w:right w:val="single" w:sz="6" w:space="9" w:color="DADCE0"/>
                              </w:divBdr>
                            </w:div>
                            <w:div w:id="1302004171">
                              <w:marLeft w:val="0"/>
                              <w:marRight w:val="0"/>
                              <w:marTop w:val="0"/>
                              <w:marBottom w:val="0"/>
                              <w:divBdr>
                                <w:top w:val="none" w:sz="0" w:space="6" w:color="auto"/>
                                <w:left w:val="none" w:sz="0" w:space="9" w:color="auto"/>
                                <w:bottom w:val="none" w:sz="0" w:space="6" w:color="auto"/>
                                <w:right w:val="single" w:sz="6" w:space="9" w:color="DADCE0"/>
                              </w:divBdr>
                            </w:div>
                            <w:div w:id="1314093589">
                              <w:marLeft w:val="0"/>
                              <w:marRight w:val="0"/>
                              <w:marTop w:val="0"/>
                              <w:marBottom w:val="0"/>
                              <w:divBdr>
                                <w:top w:val="none" w:sz="0" w:space="6" w:color="auto"/>
                                <w:left w:val="none" w:sz="0" w:space="9" w:color="auto"/>
                                <w:bottom w:val="none" w:sz="0" w:space="6" w:color="auto"/>
                                <w:right w:val="single" w:sz="6" w:space="9" w:color="DADCE0"/>
                              </w:divBdr>
                            </w:div>
                            <w:div w:id="419448143">
                              <w:marLeft w:val="0"/>
                              <w:marRight w:val="0"/>
                              <w:marTop w:val="0"/>
                              <w:marBottom w:val="0"/>
                              <w:divBdr>
                                <w:top w:val="none" w:sz="0" w:space="6" w:color="auto"/>
                                <w:left w:val="none" w:sz="0" w:space="9" w:color="auto"/>
                                <w:bottom w:val="none" w:sz="0" w:space="6" w:color="auto"/>
                                <w:right w:val="single" w:sz="6" w:space="9" w:color="DADCE0"/>
                              </w:divBdr>
                            </w:div>
                            <w:div w:id="204611152">
                              <w:marLeft w:val="0"/>
                              <w:marRight w:val="0"/>
                              <w:marTop w:val="0"/>
                              <w:marBottom w:val="0"/>
                              <w:divBdr>
                                <w:top w:val="none" w:sz="0" w:space="6" w:color="auto"/>
                                <w:left w:val="none" w:sz="0" w:space="9" w:color="auto"/>
                                <w:bottom w:val="none" w:sz="0" w:space="6" w:color="auto"/>
                                <w:right w:val="single" w:sz="6" w:space="9" w:color="DADCE0"/>
                              </w:divBdr>
                            </w:div>
                            <w:div w:id="1911232412">
                              <w:marLeft w:val="0"/>
                              <w:marRight w:val="0"/>
                              <w:marTop w:val="0"/>
                              <w:marBottom w:val="0"/>
                              <w:divBdr>
                                <w:top w:val="none" w:sz="0" w:space="6" w:color="auto"/>
                                <w:left w:val="none" w:sz="0" w:space="9" w:color="auto"/>
                                <w:bottom w:val="none" w:sz="0" w:space="6" w:color="auto"/>
                                <w:right w:val="single" w:sz="6" w:space="9" w:color="DADCE0"/>
                              </w:divBdr>
                            </w:div>
                            <w:div w:id="1305164591">
                              <w:marLeft w:val="0"/>
                              <w:marRight w:val="0"/>
                              <w:marTop w:val="0"/>
                              <w:marBottom w:val="0"/>
                              <w:divBdr>
                                <w:top w:val="none" w:sz="0" w:space="6" w:color="auto"/>
                                <w:left w:val="none" w:sz="0" w:space="9" w:color="auto"/>
                                <w:bottom w:val="none" w:sz="0" w:space="6" w:color="auto"/>
                                <w:right w:val="single" w:sz="6" w:space="9" w:color="DADCE0"/>
                              </w:divBdr>
                            </w:div>
                            <w:div w:id="557908279">
                              <w:marLeft w:val="0"/>
                              <w:marRight w:val="0"/>
                              <w:marTop w:val="0"/>
                              <w:marBottom w:val="0"/>
                              <w:divBdr>
                                <w:top w:val="none" w:sz="0" w:space="6" w:color="auto"/>
                                <w:left w:val="none" w:sz="0" w:space="9" w:color="auto"/>
                                <w:bottom w:val="none" w:sz="0" w:space="6" w:color="auto"/>
                                <w:right w:val="single" w:sz="6" w:space="9" w:color="DADCE0"/>
                              </w:divBdr>
                            </w:div>
                          </w:divsChild>
                        </w:div>
                        <w:div w:id="18168780">
                          <w:marLeft w:val="0"/>
                          <w:marRight w:val="0"/>
                          <w:marTop w:val="0"/>
                          <w:marBottom w:val="0"/>
                          <w:divBdr>
                            <w:top w:val="none" w:sz="0" w:space="0" w:color="auto"/>
                            <w:left w:val="none" w:sz="0" w:space="0" w:color="auto"/>
                            <w:bottom w:val="single" w:sz="6" w:space="0" w:color="DADCE0"/>
                            <w:right w:val="none" w:sz="0" w:space="0" w:color="auto"/>
                          </w:divBdr>
                          <w:divsChild>
                            <w:div w:id="1305500066">
                              <w:marLeft w:val="0"/>
                              <w:marRight w:val="0"/>
                              <w:marTop w:val="0"/>
                              <w:marBottom w:val="0"/>
                              <w:divBdr>
                                <w:top w:val="none" w:sz="0" w:space="6" w:color="auto"/>
                                <w:left w:val="none" w:sz="0" w:space="9" w:color="auto"/>
                                <w:bottom w:val="none" w:sz="0" w:space="6" w:color="auto"/>
                                <w:right w:val="single" w:sz="6" w:space="9" w:color="DADCE0"/>
                              </w:divBdr>
                            </w:div>
                            <w:div w:id="1170219113">
                              <w:marLeft w:val="0"/>
                              <w:marRight w:val="0"/>
                              <w:marTop w:val="0"/>
                              <w:marBottom w:val="0"/>
                              <w:divBdr>
                                <w:top w:val="none" w:sz="0" w:space="6" w:color="auto"/>
                                <w:left w:val="none" w:sz="0" w:space="9" w:color="auto"/>
                                <w:bottom w:val="none" w:sz="0" w:space="6" w:color="auto"/>
                                <w:right w:val="single" w:sz="6" w:space="9" w:color="DADCE0"/>
                              </w:divBdr>
                            </w:div>
                            <w:div w:id="1522011559">
                              <w:marLeft w:val="0"/>
                              <w:marRight w:val="0"/>
                              <w:marTop w:val="0"/>
                              <w:marBottom w:val="0"/>
                              <w:divBdr>
                                <w:top w:val="none" w:sz="0" w:space="6" w:color="auto"/>
                                <w:left w:val="none" w:sz="0" w:space="9" w:color="auto"/>
                                <w:bottom w:val="none" w:sz="0" w:space="6" w:color="auto"/>
                                <w:right w:val="single" w:sz="6" w:space="9" w:color="DADCE0"/>
                              </w:divBdr>
                            </w:div>
                            <w:div w:id="1560626053">
                              <w:marLeft w:val="0"/>
                              <w:marRight w:val="0"/>
                              <w:marTop w:val="0"/>
                              <w:marBottom w:val="0"/>
                              <w:divBdr>
                                <w:top w:val="none" w:sz="0" w:space="6" w:color="auto"/>
                                <w:left w:val="none" w:sz="0" w:space="9" w:color="auto"/>
                                <w:bottom w:val="none" w:sz="0" w:space="6" w:color="auto"/>
                                <w:right w:val="single" w:sz="6" w:space="9" w:color="DADCE0"/>
                              </w:divBdr>
                            </w:div>
                            <w:div w:id="1827478450">
                              <w:marLeft w:val="0"/>
                              <w:marRight w:val="0"/>
                              <w:marTop w:val="0"/>
                              <w:marBottom w:val="0"/>
                              <w:divBdr>
                                <w:top w:val="none" w:sz="0" w:space="6" w:color="auto"/>
                                <w:left w:val="none" w:sz="0" w:space="9" w:color="auto"/>
                                <w:bottom w:val="none" w:sz="0" w:space="6" w:color="auto"/>
                                <w:right w:val="single" w:sz="6" w:space="9" w:color="DADCE0"/>
                              </w:divBdr>
                            </w:div>
                            <w:div w:id="467213162">
                              <w:marLeft w:val="0"/>
                              <w:marRight w:val="0"/>
                              <w:marTop w:val="0"/>
                              <w:marBottom w:val="0"/>
                              <w:divBdr>
                                <w:top w:val="none" w:sz="0" w:space="6" w:color="auto"/>
                                <w:left w:val="none" w:sz="0" w:space="9" w:color="auto"/>
                                <w:bottom w:val="none" w:sz="0" w:space="6" w:color="auto"/>
                                <w:right w:val="single" w:sz="6" w:space="9" w:color="DADCE0"/>
                              </w:divBdr>
                            </w:div>
                            <w:div w:id="1060137152">
                              <w:marLeft w:val="0"/>
                              <w:marRight w:val="0"/>
                              <w:marTop w:val="0"/>
                              <w:marBottom w:val="0"/>
                              <w:divBdr>
                                <w:top w:val="none" w:sz="0" w:space="6" w:color="auto"/>
                                <w:left w:val="none" w:sz="0" w:space="9" w:color="auto"/>
                                <w:bottom w:val="none" w:sz="0" w:space="6" w:color="auto"/>
                                <w:right w:val="single" w:sz="6" w:space="9" w:color="DADCE0"/>
                              </w:divBdr>
                            </w:div>
                            <w:div w:id="599917852">
                              <w:marLeft w:val="0"/>
                              <w:marRight w:val="0"/>
                              <w:marTop w:val="0"/>
                              <w:marBottom w:val="0"/>
                              <w:divBdr>
                                <w:top w:val="none" w:sz="0" w:space="6" w:color="auto"/>
                                <w:left w:val="none" w:sz="0" w:space="9" w:color="auto"/>
                                <w:bottom w:val="none" w:sz="0" w:space="6" w:color="auto"/>
                                <w:right w:val="single" w:sz="6" w:space="9" w:color="DADCE0"/>
                              </w:divBdr>
                            </w:div>
                            <w:div w:id="447160825">
                              <w:marLeft w:val="0"/>
                              <w:marRight w:val="0"/>
                              <w:marTop w:val="0"/>
                              <w:marBottom w:val="0"/>
                              <w:divBdr>
                                <w:top w:val="none" w:sz="0" w:space="6" w:color="auto"/>
                                <w:left w:val="none" w:sz="0" w:space="9" w:color="auto"/>
                                <w:bottom w:val="none" w:sz="0" w:space="6" w:color="auto"/>
                                <w:right w:val="single" w:sz="6" w:space="9" w:color="DADCE0"/>
                              </w:divBdr>
                            </w:div>
                            <w:div w:id="1612518688">
                              <w:marLeft w:val="0"/>
                              <w:marRight w:val="0"/>
                              <w:marTop w:val="0"/>
                              <w:marBottom w:val="0"/>
                              <w:divBdr>
                                <w:top w:val="none" w:sz="0" w:space="6" w:color="auto"/>
                                <w:left w:val="none" w:sz="0" w:space="9" w:color="auto"/>
                                <w:bottom w:val="none" w:sz="0" w:space="6" w:color="auto"/>
                                <w:right w:val="single" w:sz="6" w:space="9" w:color="DADCE0"/>
                              </w:divBdr>
                            </w:div>
                          </w:divsChild>
                        </w:div>
                        <w:div w:id="1207374741">
                          <w:marLeft w:val="0"/>
                          <w:marRight w:val="0"/>
                          <w:marTop w:val="0"/>
                          <w:marBottom w:val="0"/>
                          <w:divBdr>
                            <w:top w:val="none" w:sz="0" w:space="0" w:color="auto"/>
                            <w:left w:val="none" w:sz="0" w:space="0" w:color="auto"/>
                            <w:bottom w:val="single" w:sz="6" w:space="0" w:color="DADCE0"/>
                            <w:right w:val="none" w:sz="0" w:space="0" w:color="auto"/>
                          </w:divBdr>
                          <w:divsChild>
                            <w:div w:id="142934666">
                              <w:marLeft w:val="0"/>
                              <w:marRight w:val="0"/>
                              <w:marTop w:val="0"/>
                              <w:marBottom w:val="0"/>
                              <w:divBdr>
                                <w:top w:val="none" w:sz="0" w:space="6" w:color="auto"/>
                                <w:left w:val="none" w:sz="0" w:space="9" w:color="auto"/>
                                <w:bottom w:val="none" w:sz="0" w:space="6" w:color="auto"/>
                                <w:right w:val="single" w:sz="6" w:space="9" w:color="DADCE0"/>
                              </w:divBdr>
                            </w:div>
                            <w:div w:id="2001038670">
                              <w:marLeft w:val="0"/>
                              <w:marRight w:val="0"/>
                              <w:marTop w:val="0"/>
                              <w:marBottom w:val="0"/>
                              <w:divBdr>
                                <w:top w:val="none" w:sz="0" w:space="6" w:color="auto"/>
                                <w:left w:val="none" w:sz="0" w:space="9" w:color="auto"/>
                                <w:bottom w:val="none" w:sz="0" w:space="6" w:color="auto"/>
                                <w:right w:val="single" w:sz="6" w:space="9" w:color="DADCE0"/>
                              </w:divBdr>
                            </w:div>
                            <w:div w:id="2093239124">
                              <w:marLeft w:val="0"/>
                              <w:marRight w:val="0"/>
                              <w:marTop w:val="0"/>
                              <w:marBottom w:val="0"/>
                              <w:divBdr>
                                <w:top w:val="none" w:sz="0" w:space="6" w:color="auto"/>
                                <w:left w:val="none" w:sz="0" w:space="9" w:color="auto"/>
                                <w:bottom w:val="none" w:sz="0" w:space="6" w:color="auto"/>
                                <w:right w:val="single" w:sz="6" w:space="9" w:color="DADCE0"/>
                              </w:divBdr>
                            </w:div>
                            <w:div w:id="107044856">
                              <w:marLeft w:val="0"/>
                              <w:marRight w:val="0"/>
                              <w:marTop w:val="0"/>
                              <w:marBottom w:val="0"/>
                              <w:divBdr>
                                <w:top w:val="none" w:sz="0" w:space="6" w:color="auto"/>
                                <w:left w:val="none" w:sz="0" w:space="9" w:color="auto"/>
                                <w:bottom w:val="none" w:sz="0" w:space="6" w:color="auto"/>
                                <w:right w:val="single" w:sz="6" w:space="9" w:color="DADCE0"/>
                              </w:divBdr>
                            </w:div>
                            <w:div w:id="1235816347">
                              <w:marLeft w:val="0"/>
                              <w:marRight w:val="0"/>
                              <w:marTop w:val="0"/>
                              <w:marBottom w:val="0"/>
                              <w:divBdr>
                                <w:top w:val="none" w:sz="0" w:space="6" w:color="auto"/>
                                <w:left w:val="none" w:sz="0" w:space="9" w:color="auto"/>
                                <w:bottom w:val="none" w:sz="0" w:space="6" w:color="auto"/>
                                <w:right w:val="single" w:sz="6" w:space="9" w:color="DADCE0"/>
                              </w:divBdr>
                            </w:div>
                            <w:div w:id="834078373">
                              <w:marLeft w:val="0"/>
                              <w:marRight w:val="0"/>
                              <w:marTop w:val="0"/>
                              <w:marBottom w:val="0"/>
                              <w:divBdr>
                                <w:top w:val="none" w:sz="0" w:space="6" w:color="auto"/>
                                <w:left w:val="none" w:sz="0" w:space="9" w:color="auto"/>
                                <w:bottom w:val="none" w:sz="0" w:space="6" w:color="auto"/>
                                <w:right w:val="single" w:sz="6" w:space="9" w:color="DADCE0"/>
                              </w:divBdr>
                            </w:div>
                            <w:div w:id="1845700147">
                              <w:marLeft w:val="0"/>
                              <w:marRight w:val="0"/>
                              <w:marTop w:val="0"/>
                              <w:marBottom w:val="0"/>
                              <w:divBdr>
                                <w:top w:val="none" w:sz="0" w:space="6" w:color="auto"/>
                                <w:left w:val="none" w:sz="0" w:space="9" w:color="auto"/>
                                <w:bottom w:val="none" w:sz="0" w:space="6" w:color="auto"/>
                                <w:right w:val="single" w:sz="6" w:space="9" w:color="DADCE0"/>
                              </w:divBdr>
                            </w:div>
                            <w:div w:id="3477897">
                              <w:marLeft w:val="0"/>
                              <w:marRight w:val="0"/>
                              <w:marTop w:val="0"/>
                              <w:marBottom w:val="0"/>
                              <w:divBdr>
                                <w:top w:val="none" w:sz="0" w:space="6" w:color="auto"/>
                                <w:left w:val="none" w:sz="0" w:space="9" w:color="auto"/>
                                <w:bottom w:val="none" w:sz="0" w:space="6" w:color="auto"/>
                                <w:right w:val="single" w:sz="6" w:space="9" w:color="DADCE0"/>
                              </w:divBdr>
                            </w:div>
                            <w:div w:id="991330001">
                              <w:marLeft w:val="0"/>
                              <w:marRight w:val="0"/>
                              <w:marTop w:val="0"/>
                              <w:marBottom w:val="0"/>
                              <w:divBdr>
                                <w:top w:val="none" w:sz="0" w:space="6" w:color="auto"/>
                                <w:left w:val="none" w:sz="0" w:space="9" w:color="auto"/>
                                <w:bottom w:val="none" w:sz="0" w:space="6" w:color="auto"/>
                                <w:right w:val="single" w:sz="6" w:space="9" w:color="DADCE0"/>
                              </w:divBdr>
                            </w:div>
                            <w:div w:id="963120578">
                              <w:marLeft w:val="0"/>
                              <w:marRight w:val="0"/>
                              <w:marTop w:val="0"/>
                              <w:marBottom w:val="0"/>
                              <w:divBdr>
                                <w:top w:val="none" w:sz="0" w:space="6" w:color="auto"/>
                                <w:left w:val="none" w:sz="0" w:space="9" w:color="auto"/>
                                <w:bottom w:val="none" w:sz="0" w:space="6" w:color="auto"/>
                                <w:right w:val="single" w:sz="6" w:space="9" w:color="DADCE0"/>
                              </w:divBdr>
                            </w:div>
                          </w:divsChild>
                        </w:div>
                        <w:div w:id="388040905">
                          <w:marLeft w:val="0"/>
                          <w:marRight w:val="0"/>
                          <w:marTop w:val="0"/>
                          <w:marBottom w:val="0"/>
                          <w:divBdr>
                            <w:top w:val="none" w:sz="0" w:space="0" w:color="auto"/>
                            <w:left w:val="none" w:sz="0" w:space="0" w:color="auto"/>
                            <w:bottom w:val="single" w:sz="6" w:space="0" w:color="DADCE0"/>
                            <w:right w:val="none" w:sz="0" w:space="0" w:color="auto"/>
                          </w:divBdr>
                          <w:divsChild>
                            <w:div w:id="1474518381">
                              <w:marLeft w:val="0"/>
                              <w:marRight w:val="0"/>
                              <w:marTop w:val="0"/>
                              <w:marBottom w:val="0"/>
                              <w:divBdr>
                                <w:top w:val="none" w:sz="0" w:space="6" w:color="auto"/>
                                <w:left w:val="none" w:sz="0" w:space="9" w:color="auto"/>
                                <w:bottom w:val="none" w:sz="0" w:space="6" w:color="auto"/>
                                <w:right w:val="single" w:sz="6" w:space="9" w:color="DADCE0"/>
                              </w:divBdr>
                            </w:div>
                            <w:div w:id="1390110435">
                              <w:marLeft w:val="0"/>
                              <w:marRight w:val="0"/>
                              <w:marTop w:val="0"/>
                              <w:marBottom w:val="0"/>
                              <w:divBdr>
                                <w:top w:val="none" w:sz="0" w:space="6" w:color="auto"/>
                                <w:left w:val="none" w:sz="0" w:space="9" w:color="auto"/>
                                <w:bottom w:val="none" w:sz="0" w:space="6" w:color="auto"/>
                                <w:right w:val="single" w:sz="6" w:space="9" w:color="DADCE0"/>
                              </w:divBdr>
                            </w:div>
                            <w:div w:id="903881609">
                              <w:marLeft w:val="0"/>
                              <w:marRight w:val="0"/>
                              <w:marTop w:val="0"/>
                              <w:marBottom w:val="0"/>
                              <w:divBdr>
                                <w:top w:val="none" w:sz="0" w:space="6" w:color="auto"/>
                                <w:left w:val="none" w:sz="0" w:space="9" w:color="auto"/>
                                <w:bottom w:val="none" w:sz="0" w:space="6" w:color="auto"/>
                                <w:right w:val="single" w:sz="6" w:space="9" w:color="DADCE0"/>
                              </w:divBdr>
                            </w:div>
                            <w:div w:id="1457673273">
                              <w:marLeft w:val="0"/>
                              <w:marRight w:val="0"/>
                              <w:marTop w:val="0"/>
                              <w:marBottom w:val="0"/>
                              <w:divBdr>
                                <w:top w:val="none" w:sz="0" w:space="6" w:color="auto"/>
                                <w:left w:val="none" w:sz="0" w:space="9" w:color="auto"/>
                                <w:bottom w:val="none" w:sz="0" w:space="6" w:color="auto"/>
                                <w:right w:val="single" w:sz="6" w:space="9" w:color="DADCE0"/>
                              </w:divBdr>
                            </w:div>
                            <w:div w:id="944078338">
                              <w:marLeft w:val="0"/>
                              <w:marRight w:val="0"/>
                              <w:marTop w:val="0"/>
                              <w:marBottom w:val="0"/>
                              <w:divBdr>
                                <w:top w:val="none" w:sz="0" w:space="6" w:color="auto"/>
                                <w:left w:val="none" w:sz="0" w:space="9" w:color="auto"/>
                                <w:bottom w:val="none" w:sz="0" w:space="6" w:color="auto"/>
                                <w:right w:val="single" w:sz="6" w:space="9" w:color="DADCE0"/>
                              </w:divBdr>
                            </w:div>
                            <w:div w:id="819856272">
                              <w:marLeft w:val="0"/>
                              <w:marRight w:val="0"/>
                              <w:marTop w:val="0"/>
                              <w:marBottom w:val="0"/>
                              <w:divBdr>
                                <w:top w:val="none" w:sz="0" w:space="6" w:color="auto"/>
                                <w:left w:val="none" w:sz="0" w:space="9" w:color="auto"/>
                                <w:bottom w:val="none" w:sz="0" w:space="6" w:color="auto"/>
                                <w:right w:val="single" w:sz="6" w:space="9" w:color="DADCE0"/>
                              </w:divBdr>
                            </w:div>
                            <w:div w:id="950624485">
                              <w:marLeft w:val="0"/>
                              <w:marRight w:val="0"/>
                              <w:marTop w:val="0"/>
                              <w:marBottom w:val="0"/>
                              <w:divBdr>
                                <w:top w:val="none" w:sz="0" w:space="6" w:color="auto"/>
                                <w:left w:val="none" w:sz="0" w:space="9" w:color="auto"/>
                                <w:bottom w:val="none" w:sz="0" w:space="6" w:color="auto"/>
                                <w:right w:val="single" w:sz="6" w:space="9" w:color="DADCE0"/>
                              </w:divBdr>
                            </w:div>
                            <w:div w:id="1497501691">
                              <w:marLeft w:val="0"/>
                              <w:marRight w:val="0"/>
                              <w:marTop w:val="0"/>
                              <w:marBottom w:val="0"/>
                              <w:divBdr>
                                <w:top w:val="none" w:sz="0" w:space="6" w:color="auto"/>
                                <w:left w:val="none" w:sz="0" w:space="9" w:color="auto"/>
                                <w:bottom w:val="none" w:sz="0" w:space="6" w:color="auto"/>
                                <w:right w:val="single" w:sz="6" w:space="9" w:color="DADCE0"/>
                              </w:divBdr>
                            </w:div>
                            <w:div w:id="580019827">
                              <w:marLeft w:val="0"/>
                              <w:marRight w:val="0"/>
                              <w:marTop w:val="0"/>
                              <w:marBottom w:val="0"/>
                              <w:divBdr>
                                <w:top w:val="none" w:sz="0" w:space="6" w:color="auto"/>
                                <w:left w:val="none" w:sz="0" w:space="9" w:color="auto"/>
                                <w:bottom w:val="none" w:sz="0" w:space="6" w:color="auto"/>
                                <w:right w:val="single" w:sz="6" w:space="9" w:color="DADCE0"/>
                              </w:divBdr>
                            </w:div>
                            <w:div w:id="32851316">
                              <w:marLeft w:val="0"/>
                              <w:marRight w:val="0"/>
                              <w:marTop w:val="0"/>
                              <w:marBottom w:val="0"/>
                              <w:divBdr>
                                <w:top w:val="none" w:sz="0" w:space="6" w:color="auto"/>
                                <w:left w:val="none" w:sz="0" w:space="9" w:color="auto"/>
                                <w:bottom w:val="none" w:sz="0" w:space="6" w:color="auto"/>
                                <w:right w:val="single" w:sz="6" w:space="9" w:color="DADCE0"/>
                              </w:divBdr>
                            </w:div>
                          </w:divsChild>
                        </w:div>
                        <w:div w:id="1209682814">
                          <w:marLeft w:val="0"/>
                          <w:marRight w:val="0"/>
                          <w:marTop w:val="0"/>
                          <w:marBottom w:val="0"/>
                          <w:divBdr>
                            <w:top w:val="none" w:sz="0" w:space="0" w:color="auto"/>
                            <w:left w:val="none" w:sz="0" w:space="0" w:color="auto"/>
                            <w:bottom w:val="single" w:sz="6" w:space="0" w:color="DADCE0"/>
                            <w:right w:val="none" w:sz="0" w:space="0" w:color="auto"/>
                          </w:divBdr>
                          <w:divsChild>
                            <w:div w:id="106435714">
                              <w:marLeft w:val="0"/>
                              <w:marRight w:val="0"/>
                              <w:marTop w:val="0"/>
                              <w:marBottom w:val="0"/>
                              <w:divBdr>
                                <w:top w:val="none" w:sz="0" w:space="6" w:color="auto"/>
                                <w:left w:val="none" w:sz="0" w:space="9" w:color="auto"/>
                                <w:bottom w:val="none" w:sz="0" w:space="6" w:color="auto"/>
                                <w:right w:val="single" w:sz="6" w:space="9" w:color="DADCE0"/>
                              </w:divBdr>
                            </w:div>
                            <w:div w:id="1186945491">
                              <w:marLeft w:val="0"/>
                              <w:marRight w:val="0"/>
                              <w:marTop w:val="0"/>
                              <w:marBottom w:val="0"/>
                              <w:divBdr>
                                <w:top w:val="none" w:sz="0" w:space="6" w:color="auto"/>
                                <w:left w:val="none" w:sz="0" w:space="9" w:color="auto"/>
                                <w:bottom w:val="none" w:sz="0" w:space="6" w:color="auto"/>
                                <w:right w:val="single" w:sz="6" w:space="9" w:color="DADCE0"/>
                              </w:divBdr>
                            </w:div>
                            <w:div w:id="322247342">
                              <w:marLeft w:val="0"/>
                              <w:marRight w:val="0"/>
                              <w:marTop w:val="0"/>
                              <w:marBottom w:val="0"/>
                              <w:divBdr>
                                <w:top w:val="none" w:sz="0" w:space="6" w:color="auto"/>
                                <w:left w:val="none" w:sz="0" w:space="9" w:color="auto"/>
                                <w:bottom w:val="none" w:sz="0" w:space="6" w:color="auto"/>
                                <w:right w:val="single" w:sz="6" w:space="9" w:color="DADCE0"/>
                              </w:divBdr>
                            </w:div>
                            <w:div w:id="70667203">
                              <w:marLeft w:val="0"/>
                              <w:marRight w:val="0"/>
                              <w:marTop w:val="0"/>
                              <w:marBottom w:val="0"/>
                              <w:divBdr>
                                <w:top w:val="none" w:sz="0" w:space="6" w:color="auto"/>
                                <w:left w:val="none" w:sz="0" w:space="9" w:color="auto"/>
                                <w:bottom w:val="none" w:sz="0" w:space="6" w:color="auto"/>
                                <w:right w:val="single" w:sz="6" w:space="9" w:color="DADCE0"/>
                              </w:divBdr>
                            </w:div>
                            <w:div w:id="681393074">
                              <w:marLeft w:val="0"/>
                              <w:marRight w:val="0"/>
                              <w:marTop w:val="0"/>
                              <w:marBottom w:val="0"/>
                              <w:divBdr>
                                <w:top w:val="none" w:sz="0" w:space="6" w:color="auto"/>
                                <w:left w:val="none" w:sz="0" w:space="9" w:color="auto"/>
                                <w:bottom w:val="none" w:sz="0" w:space="6" w:color="auto"/>
                                <w:right w:val="single" w:sz="6" w:space="9" w:color="DADCE0"/>
                              </w:divBdr>
                            </w:div>
                            <w:div w:id="635187804">
                              <w:marLeft w:val="0"/>
                              <w:marRight w:val="0"/>
                              <w:marTop w:val="0"/>
                              <w:marBottom w:val="0"/>
                              <w:divBdr>
                                <w:top w:val="none" w:sz="0" w:space="6" w:color="auto"/>
                                <w:left w:val="none" w:sz="0" w:space="9" w:color="auto"/>
                                <w:bottom w:val="none" w:sz="0" w:space="6" w:color="auto"/>
                                <w:right w:val="single" w:sz="6" w:space="9" w:color="DADCE0"/>
                              </w:divBdr>
                            </w:div>
                            <w:div w:id="207843085">
                              <w:marLeft w:val="0"/>
                              <w:marRight w:val="0"/>
                              <w:marTop w:val="0"/>
                              <w:marBottom w:val="0"/>
                              <w:divBdr>
                                <w:top w:val="none" w:sz="0" w:space="6" w:color="auto"/>
                                <w:left w:val="none" w:sz="0" w:space="9" w:color="auto"/>
                                <w:bottom w:val="none" w:sz="0" w:space="6" w:color="auto"/>
                                <w:right w:val="single" w:sz="6" w:space="9" w:color="DADCE0"/>
                              </w:divBdr>
                            </w:div>
                            <w:div w:id="1792824749">
                              <w:marLeft w:val="0"/>
                              <w:marRight w:val="0"/>
                              <w:marTop w:val="0"/>
                              <w:marBottom w:val="0"/>
                              <w:divBdr>
                                <w:top w:val="none" w:sz="0" w:space="6" w:color="auto"/>
                                <w:left w:val="none" w:sz="0" w:space="9" w:color="auto"/>
                                <w:bottom w:val="none" w:sz="0" w:space="6" w:color="auto"/>
                                <w:right w:val="single" w:sz="6" w:space="9" w:color="DADCE0"/>
                              </w:divBdr>
                            </w:div>
                            <w:div w:id="2037997882">
                              <w:marLeft w:val="0"/>
                              <w:marRight w:val="0"/>
                              <w:marTop w:val="0"/>
                              <w:marBottom w:val="0"/>
                              <w:divBdr>
                                <w:top w:val="none" w:sz="0" w:space="6" w:color="auto"/>
                                <w:left w:val="none" w:sz="0" w:space="9" w:color="auto"/>
                                <w:bottom w:val="none" w:sz="0" w:space="6" w:color="auto"/>
                                <w:right w:val="single" w:sz="6" w:space="9" w:color="DADCE0"/>
                              </w:divBdr>
                            </w:div>
                            <w:div w:id="372005389">
                              <w:marLeft w:val="0"/>
                              <w:marRight w:val="0"/>
                              <w:marTop w:val="0"/>
                              <w:marBottom w:val="0"/>
                              <w:divBdr>
                                <w:top w:val="none" w:sz="0" w:space="6" w:color="auto"/>
                                <w:left w:val="none" w:sz="0" w:space="9" w:color="auto"/>
                                <w:bottom w:val="none" w:sz="0" w:space="6" w:color="auto"/>
                                <w:right w:val="single" w:sz="6" w:space="9" w:color="DADCE0"/>
                              </w:divBdr>
                            </w:div>
                          </w:divsChild>
                        </w:div>
                        <w:div w:id="45762616">
                          <w:marLeft w:val="0"/>
                          <w:marRight w:val="0"/>
                          <w:marTop w:val="0"/>
                          <w:marBottom w:val="0"/>
                          <w:divBdr>
                            <w:top w:val="none" w:sz="0" w:space="0" w:color="auto"/>
                            <w:left w:val="none" w:sz="0" w:space="0" w:color="auto"/>
                            <w:bottom w:val="single" w:sz="6" w:space="0" w:color="DADCE0"/>
                            <w:right w:val="none" w:sz="0" w:space="0" w:color="auto"/>
                          </w:divBdr>
                          <w:divsChild>
                            <w:div w:id="982003511">
                              <w:marLeft w:val="0"/>
                              <w:marRight w:val="0"/>
                              <w:marTop w:val="0"/>
                              <w:marBottom w:val="0"/>
                              <w:divBdr>
                                <w:top w:val="none" w:sz="0" w:space="6" w:color="auto"/>
                                <w:left w:val="none" w:sz="0" w:space="9" w:color="auto"/>
                                <w:bottom w:val="none" w:sz="0" w:space="6" w:color="auto"/>
                                <w:right w:val="single" w:sz="6" w:space="9" w:color="DADCE0"/>
                              </w:divBdr>
                            </w:div>
                            <w:div w:id="1776056021">
                              <w:marLeft w:val="0"/>
                              <w:marRight w:val="0"/>
                              <w:marTop w:val="0"/>
                              <w:marBottom w:val="0"/>
                              <w:divBdr>
                                <w:top w:val="none" w:sz="0" w:space="6" w:color="auto"/>
                                <w:left w:val="none" w:sz="0" w:space="9" w:color="auto"/>
                                <w:bottom w:val="none" w:sz="0" w:space="6" w:color="auto"/>
                                <w:right w:val="single" w:sz="6" w:space="9" w:color="DADCE0"/>
                              </w:divBdr>
                            </w:div>
                            <w:div w:id="2127697432">
                              <w:marLeft w:val="0"/>
                              <w:marRight w:val="0"/>
                              <w:marTop w:val="0"/>
                              <w:marBottom w:val="0"/>
                              <w:divBdr>
                                <w:top w:val="none" w:sz="0" w:space="6" w:color="auto"/>
                                <w:left w:val="none" w:sz="0" w:space="9" w:color="auto"/>
                                <w:bottom w:val="none" w:sz="0" w:space="6" w:color="auto"/>
                                <w:right w:val="single" w:sz="6" w:space="9" w:color="DADCE0"/>
                              </w:divBdr>
                            </w:div>
                            <w:div w:id="870648508">
                              <w:marLeft w:val="0"/>
                              <w:marRight w:val="0"/>
                              <w:marTop w:val="0"/>
                              <w:marBottom w:val="0"/>
                              <w:divBdr>
                                <w:top w:val="none" w:sz="0" w:space="6" w:color="auto"/>
                                <w:left w:val="none" w:sz="0" w:space="9" w:color="auto"/>
                                <w:bottom w:val="none" w:sz="0" w:space="6" w:color="auto"/>
                                <w:right w:val="single" w:sz="6" w:space="9" w:color="DADCE0"/>
                              </w:divBdr>
                            </w:div>
                            <w:div w:id="1519343727">
                              <w:marLeft w:val="0"/>
                              <w:marRight w:val="0"/>
                              <w:marTop w:val="0"/>
                              <w:marBottom w:val="0"/>
                              <w:divBdr>
                                <w:top w:val="none" w:sz="0" w:space="6" w:color="auto"/>
                                <w:left w:val="none" w:sz="0" w:space="9" w:color="auto"/>
                                <w:bottom w:val="none" w:sz="0" w:space="6" w:color="auto"/>
                                <w:right w:val="single" w:sz="6" w:space="9" w:color="DADCE0"/>
                              </w:divBdr>
                            </w:div>
                            <w:div w:id="1318151292">
                              <w:marLeft w:val="0"/>
                              <w:marRight w:val="0"/>
                              <w:marTop w:val="0"/>
                              <w:marBottom w:val="0"/>
                              <w:divBdr>
                                <w:top w:val="none" w:sz="0" w:space="6" w:color="auto"/>
                                <w:left w:val="none" w:sz="0" w:space="9" w:color="auto"/>
                                <w:bottom w:val="none" w:sz="0" w:space="6" w:color="auto"/>
                                <w:right w:val="single" w:sz="6" w:space="9" w:color="DADCE0"/>
                              </w:divBdr>
                            </w:div>
                            <w:div w:id="464783466">
                              <w:marLeft w:val="0"/>
                              <w:marRight w:val="0"/>
                              <w:marTop w:val="0"/>
                              <w:marBottom w:val="0"/>
                              <w:divBdr>
                                <w:top w:val="none" w:sz="0" w:space="6" w:color="auto"/>
                                <w:left w:val="none" w:sz="0" w:space="9" w:color="auto"/>
                                <w:bottom w:val="none" w:sz="0" w:space="6" w:color="auto"/>
                                <w:right w:val="single" w:sz="6" w:space="9" w:color="DADCE0"/>
                              </w:divBdr>
                            </w:div>
                            <w:div w:id="1710103043">
                              <w:marLeft w:val="0"/>
                              <w:marRight w:val="0"/>
                              <w:marTop w:val="0"/>
                              <w:marBottom w:val="0"/>
                              <w:divBdr>
                                <w:top w:val="none" w:sz="0" w:space="6" w:color="auto"/>
                                <w:left w:val="none" w:sz="0" w:space="9" w:color="auto"/>
                                <w:bottom w:val="none" w:sz="0" w:space="6" w:color="auto"/>
                                <w:right w:val="single" w:sz="6" w:space="9" w:color="DADCE0"/>
                              </w:divBdr>
                            </w:div>
                            <w:div w:id="32075442">
                              <w:marLeft w:val="0"/>
                              <w:marRight w:val="0"/>
                              <w:marTop w:val="0"/>
                              <w:marBottom w:val="0"/>
                              <w:divBdr>
                                <w:top w:val="none" w:sz="0" w:space="6" w:color="auto"/>
                                <w:left w:val="none" w:sz="0" w:space="9" w:color="auto"/>
                                <w:bottom w:val="none" w:sz="0" w:space="6" w:color="auto"/>
                                <w:right w:val="single" w:sz="6" w:space="9" w:color="DADCE0"/>
                              </w:divBdr>
                            </w:div>
                            <w:div w:id="1001349924">
                              <w:marLeft w:val="0"/>
                              <w:marRight w:val="0"/>
                              <w:marTop w:val="0"/>
                              <w:marBottom w:val="0"/>
                              <w:divBdr>
                                <w:top w:val="none" w:sz="0" w:space="6" w:color="auto"/>
                                <w:left w:val="none" w:sz="0" w:space="9" w:color="auto"/>
                                <w:bottom w:val="none" w:sz="0" w:space="6" w:color="auto"/>
                                <w:right w:val="single" w:sz="6" w:space="9" w:color="DADCE0"/>
                              </w:divBdr>
                            </w:div>
                          </w:divsChild>
                        </w:div>
                        <w:div w:id="58484585">
                          <w:marLeft w:val="0"/>
                          <w:marRight w:val="0"/>
                          <w:marTop w:val="0"/>
                          <w:marBottom w:val="0"/>
                          <w:divBdr>
                            <w:top w:val="none" w:sz="0" w:space="0" w:color="auto"/>
                            <w:left w:val="none" w:sz="0" w:space="0" w:color="auto"/>
                            <w:bottom w:val="single" w:sz="6" w:space="0" w:color="DADCE0"/>
                            <w:right w:val="none" w:sz="0" w:space="0" w:color="auto"/>
                          </w:divBdr>
                          <w:divsChild>
                            <w:div w:id="420295588">
                              <w:marLeft w:val="0"/>
                              <w:marRight w:val="0"/>
                              <w:marTop w:val="0"/>
                              <w:marBottom w:val="0"/>
                              <w:divBdr>
                                <w:top w:val="none" w:sz="0" w:space="6" w:color="auto"/>
                                <w:left w:val="none" w:sz="0" w:space="9" w:color="auto"/>
                                <w:bottom w:val="none" w:sz="0" w:space="6" w:color="auto"/>
                                <w:right w:val="single" w:sz="6" w:space="9" w:color="DADCE0"/>
                              </w:divBdr>
                            </w:div>
                            <w:div w:id="850605488">
                              <w:marLeft w:val="0"/>
                              <w:marRight w:val="0"/>
                              <w:marTop w:val="0"/>
                              <w:marBottom w:val="0"/>
                              <w:divBdr>
                                <w:top w:val="none" w:sz="0" w:space="6" w:color="auto"/>
                                <w:left w:val="none" w:sz="0" w:space="9" w:color="auto"/>
                                <w:bottom w:val="none" w:sz="0" w:space="6" w:color="auto"/>
                                <w:right w:val="single" w:sz="6" w:space="9" w:color="DADCE0"/>
                              </w:divBdr>
                            </w:div>
                            <w:div w:id="863053637">
                              <w:marLeft w:val="0"/>
                              <w:marRight w:val="0"/>
                              <w:marTop w:val="0"/>
                              <w:marBottom w:val="0"/>
                              <w:divBdr>
                                <w:top w:val="none" w:sz="0" w:space="6" w:color="auto"/>
                                <w:left w:val="none" w:sz="0" w:space="9" w:color="auto"/>
                                <w:bottom w:val="none" w:sz="0" w:space="6" w:color="auto"/>
                                <w:right w:val="single" w:sz="6" w:space="9" w:color="DADCE0"/>
                              </w:divBdr>
                            </w:div>
                            <w:div w:id="387648223">
                              <w:marLeft w:val="0"/>
                              <w:marRight w:val="0"/>
                              <w:marTop w:val="0"/>
                              <w:marBottom w:val="0"/>
                              <w:divBdr>
                                <w:top w:val="none" w:sz="0" w:space="6" w:color="auto"/>
                                <w:left w:val="none" w:sz="0" w:space="9" w:color="auto"/>
                                <w:bottom w:val="none" w:sz="0" w:space="6" w:color="auto"/>
                                <w:right w:val="single" w:sz="6" w:space="9" w:color="DADCE0"/>
                              </w:divBdr>
                            </w:div>
                            <w:div w:id="681278890">
                              <w:marLeft w:val="0"/>
                              <w:marRight w:val="0"/>
                              <w:marTop w:val="0"/>
                              <w:marBottom w:val="0"/>
                              <w:divBdr>
                                <w:top w:val="none" w:sz="0" w:space="6" w:color="auto"/>
                                <w:left w:val="none" w:sz="0" w:space="9" w:color="auto"/>
                                <w:bottom w:val="none" w:sz="0" w:space="6" w:color="auto"/>
                                <w:right w:val="single" w:sz="6" w:space="9" w:color="DADCE0"/>
                              </w:divBdr>
                            </w:div>
                            <w:div w:id="282465727">
                              <w:marLeft w:val="0"/>
                              <w:marRight w:val="0"/>
                              <w:marTop w:val="0"/>
                              <w:marBottom w:val="0"/>
                              <w:divBdr>
                                <w:top w:val="none" w:sz="0" w:space="6" w:color="auto"/>
                                <w:left w:val="none" w:sz="0" w:space="9" w:color="auto"/>
                                <w:bottom w:val="none" w:sz="0" w:space="6" w:color="auto"/>
                                <w:right w:val="single" w:sz="6" w:space="9" w:color="DADCE0"/>
                              </w:divBdr>
                            </w:div>
                            <w:div w:id="1641689083">
                              <w:marLeft w:val="0"/>
                              <w:marRight w:val="0"/>
                              <w:marTop w:val="0"/>
                              <w:marBottom w:val="0"/>
                              <w:divBdr>
                                <w:top w:val="none" w:sz="0" w:space="6" w:color="auto"/>
                                <w:left w:val="none" w:sz="0" w:space="9" w:color="auto"/>
                                <w:bottom w:val="none" w:sz="0" w:space="6" w:color="auto"/>
                                <w:right w:val="single" w:sz="6" w:space="9" w:color="DADCE0"/>
                              </w:divBdr>
                            </w:div>
                            <w:div w:id="1031078312">
                              <w:marLeft w:val="0"/>
                              <w:marRight w:val="0"/>
                              <w:marTop w:val="0"/>
                              <w:marBottom w:val="0"/>
                              <w:divBdr>
                                <w:top w:val="none" w:sz="0" w:space="6" w:color="auto"/>
                                <w:left w:val="none" w:sz="0" w:space="9" w:color="auto"/>
                                <w:bottom w:val="none" w:sz="0" w:space="6" w:color="auto"/>
                                <w:right w:val="single" w:sz="6" w:space="9" w:color="DADCE0"/>
                              </w:divBdr>
                            </w:div>
                            <w:div w:id="418914980">
                              <w:marLeft w:val="0"/>
                              <w:marRight w:val="0"/>
                              <w:marTop w:val="0"/>
                              <w:marBottom w:val="0"/>
                              <w:divBdr>
                                <w:top w:val="none" w:sz="0" w:space="6" w:color="auto"/>
                                <w:left w:val="none" w:sz="0" w:space="9" w:color="auto"/>
                                <w:bottom w:val="none" w:sz="0" w:space="6" w:color="auto"/>
                                <w:right w:val="single" w:sz="6" w:space="9" w:color="DADCE0"/>
                              </w:divBdr>
                            </w:div>
                            <w:div w:id="56174515">
                              <w:marLeft w:val="0"/>
                              <w:marRight w:val="0"/>
                              <w:marTop w:val="0"/>
                              <w:marBottom w:val="0"/>
                              <w:divBdr>
                                <w:top w:val="none" w:sz="0" w:space="6" w:color="auto"/>
                                <w:left w:val="none" w:sz="0" w:space="9" w:color="auto"/>
                                <w:bottom w:val="none" w:sz="0" w:space="6" w:color="auto"/>
                                <w:right w:val="single" w:sz="6" w:space="9" w:color="DADCE0"/>
                              </w:divBdr>
                            </w:div>
                          </w:divsChild>
                        </w:div>
                        <w:div w:id="1321687897">
                          <w:marLeft w:val="0"/>
                          <w:marRight w:val="0"/>
                          <w:marTop w:val="0"/>
                          <w:marBottom w:val="0"/>
                          <w:divBdr>
                            <w:top w:val="none" w:sz="0" w:space="0" w:color="auto"/>
                            <w:left w:val="none" w:sz="0" w:space="0" w:color="auto"/>
                            <w:bottom w:val="single" w:sz="6" w:space="0" w:color="DADCE0"/>
                            <w:right w:val="none" w:sz="0" w:space="0" w:color="auto"/>
                          </w:divBdr>
                          <w:divsChild>
                            <w:div w:id="1367101216">
                              <w:marLeft w:val="0"/>
                              <w:marRight w:val="0"/>
                              <w:marTop w:val="0"/>
                              <w:marBottom w:val="0"/>
                              <w:divBdr>
                                <w:top w:val="none" w:sz="0" w:space="6" w:color="auto"/>
                                <w:left w:val="none" w:sz="0" w:space="9" w:color="auto"/>
                                <w:bottom w:val="none" w:sz="0" w:space="6" w:color="auto"/>
                                <w:right w:val="single" w:sz="6" w:space="9" w:color="DADCE0"/>
                              </w:divBdr>
                            </w:div>
                            <w:div w:id="433207307">
                              <w:marLeft w:val="0"/>
                              <w:marRight w:val="0"/>
                              <w:marTop w:val="0"/>
                              <w:marBottom w:val="0"/>
                              <w:divBdr>
                                <w:top w:val="none" w:sz="0" w:space="6" w:color="auto"/>
                                <w:left w:val="none" w:sz="0" w:space="9" w:color="auto"/>
                                <w:bottom w:val="none" w:sz="0" w:space="6" w:color="auto"/>
                                <w:right w:val="single" w:sz="6" w:space="9" w:color="DADCE0"/>
                              </w:divBdr>
                            </w:div>
                            <w:div w:id="287978389">
                              <w:marLeft w:val="0"/>
                              <w:marRight w:val="0"/>
                              <w:marTop w:val="0"/>
                              <w:marBottom w:val="0"/>
                              <w:divBdr>
                                <w:top w:val="none" w:sz="0" w:space="6" w:color="auto"/>
                                <w:left w:val="none" w:sz="0" w:space="9" w:color="auto"/>
                                <w:bottom w:val="none" w:sz="0" w:space="6" w:color="auto"/>
                                <w:right w:val="single" w:sz="6" w:space="9" w:color="DADCE0"/>
                              </w:divBdr>
                            </w:div>
                            <w:div w:id="1802110155">
                              <w:marLeft w:val="0"/>
                              <w:marRight w:val="0"/>
                              <w:marTop w:val="0"/>
                              <w:marBottom w:val="0"/>
                              <w:divBdr>
                                <w:top w:val="none" w:sz="0" w:space="6" w:color="auto"/>
                                <w:left w:val="none" w:sz="0" w:space="9" w:color="auto"/>
                                <w:bottom w:val="none" w:sz="0" w:space="6" w:color="auto"/>
                                <w:right w:val="single" w:sz="6" w:space="9" w:color="DADCE0"/>
                              </w:divBdr>
                            </w:div>
                            <w:div w:id="1993027149">
                              <w:marLeft w:val="0"/>
                              <w:marRight w:val="0"/>
                              <w:marTop w:val="0"/>
                              <w:marBottom w:val="0"/>
                              <w:divBdr>
                                <w:top w:val="none" w:sz="0" w:space="6" w:color="auto"/>
                                <w:left w:val="none" w:sz="0" w:space="9" w:color="auto"/>
                                <w:bottom w:val="none" w:sz="0" w:space="6" w:color="auto"/>
                                <w:right w:val="single" w:sz="6" w:space="9" w:color="DADCE0"/>
                              </w:divBdr>
                            </w:div>
                            <w:div w:id="1173838644">
                              <w:marLeft w:val="0"/>
                              <w:marRight w:val="0"/>
                              <w:marTop w:val="0"/>
                              <w:marBottom w:val="0"/>
                              <w:divBdr>
                                <w:top w:val="none" w:sz="0" w:space="6" w:color="auto"/>
                                <w:left w:val="none" w:sz="0" w:space="9" w:color="auto"/>
                                <w:bottom w:val="none" w:sz="0" w:space="6" w:color="auto"/>
                                <w:right w:val="single" w:sz="6" w:space="9" w:color="DADCE0"/>
                              </w:divBdr>
                            </w:div>
                            <w:div w:id="1961915037">
                              <w:marLeft w:val="0"/>
                              <w:marRight w:val="0"/>
                              <w:marTop w:val="0"/>
                              <w:marBottom w:val="0"/>
                              <w:divBdr>
                                <w:top w:val="none" w:sz="0" w:space="6" w:color="auto"/>
                                <w:left w:val="none" w:sz="0" w:space="9" w:color="auto"/>
                                <w:bottom w:val="none" w:sz="0" w:space="6" w:color="auto"/>
                                <w:right w:val="single" w:sz="6" w:space="9" w:color="DADCE0"/>
                              </w:divBdr>
                            </w:div>
                            <w:div w:id="764230548">
                              <w:marLeft w:val="0"/>
                              <w:marRight w:val="0"/>
                              <w:marTop w:val="0"/>
                              <w:marBottom w:val="0"/>
                              <w:divBdr>
                                <w:top w:val="none" w:sz="0" w:space="6" w:color="auto"/>
                                <w:left w:val="none" w:sz="0" w:space="9" w:color="auto"/>
                                <w:bottom w:val="none" w:sz="0" w:space="6" w:color="auto"/>
                                <w:right w:val="single" w:sz="6" w:space="9" w:color="DADCE0"/>
                              </w:divBdr>
                            </w:div>
                            <w:div w:id="1121656930">
                              <w:marLeft w:val="0"/>
                              <w:marRight w:val="0"/>
                              <w:marTop w:val="0"/>
                              <w:marBottom w:val="0"/>
                              <w:divBdr>
                                <w:top w:val="none" w:sz="0" w:space="6" w:color="auto"/>
                                <w:left w:val="none" w:sz="0" w:space="9" w:color="auto"/>
                                <w:bottom w:val="none" w:sz="0" w:space="6" w:color="auto"/>
                                <w:right w:val="single" w:sz="6" w:space="9" w:color="DADCE0"/>
                              </w:divBdr>
                            </w:div>
                            <w:div w:id="1451974474">
                              <w:marLeft w:val="0"/>
                              <w:marRight w:val="0"/>
                              <w:marTop w:val="0"/>
                              <w:marBottom w:val="0"/>
                              <w:divBdr>
                                <w:top w:val="none" w:sz="0" w:space="6" w:color="auto"/>
                                <w:left w:val="none" w:sz="0" w:space="9" w:color="auto"/>
                                <w:bottom w:val="none" w:sz="0" w:space="6" w:color="auto"/>
                                <w:right w:val="single" w:sz="6" w:space="9" w:color="DADCE0"/>
                              </w:divBdr>
                            </w:div>
                          </w:divsChild>
                        </w:div>
                        <w:div w:id="477041475">
                          <w:marLeft w:val="0"/>
                          <w:marRight w:val="0"/>
                          <w:marTop w:val="0"/>
                          <w:marBottom w:val="0"/>
                          <w:divBdr>
                            <w:top w:val="none" w:sz="0" w:space="0" w:color="auto"/>
                            <w:left w:val="none" w:sz="0" w:space="0" w:color="auto"/>
                            <w:bottom w:val="single" w:sz="6" w:space="0" w:color="DADCE0"/>
                            <w:right w:val="none" w:sz="0" w:space="0" w:color="auto"/>
                          </w:divBdr>
                          <w:divsChild>
                            <w:div w:id="2136437882">
                              <w:marLeft w:val="0"/>
                              <w:marRight w:val="0"/>
                              <w:marTop w:val="0"/>
                              <w:marBottom w:val="0"/>
                              <w:divBdr>
                                <w:top w:val="none" w:sz="0" w:space="6" w:color="auto"/>
                                <w:left w:val="none" w:sz="0" w:space="9" w:color="auto"/>
                                <w:bottom w:val="none" w:sz="0" w:space="6" w:color="auto"/>
                                <w:right w:val="single" w:sz="6" w:space="9" w:color="DADCE0"/>
                              </w:divBdr>
                            </w:div>
                            <w:div w:id="646279161">
                              <w:marLeft w:val="0"/>
                              <w:marRight w:val="0"/>
                              <w:marTop w:val="0"/>
                              <w:marBottom w:val="0"/>
                              <w:divBdr>
                                <w:top w:val="none" w:sz="0" w:space="6" w:color="auto"/>
                                <w:left w:val="none" w:sz="0" w:space="9" w:color="auto"/>
                                <w:bottom w:val="none" w:sz="0" w:space="6" w:color="auto"/>
                                <w:right w:val="single" w:sz="6" w:space="9" w:color="DADCE0"/>
                              </w:divBdr>
                            </w:div>
                            <w:div w:id="1318611928">
                              <w:marLeft w:val="0"/>
                              <w:marRight w:val="0"/>
                              <w:marTop w:val="0"/>
                              <w:marBottom w:val="0"/>
                              <w:divBdr>
                                <w:top w:val="none" w:sz="0" w:space="6" w:color="auto"/>
                                <w:left w:val="none" w:sz="0" w:space="9" w:color="auto"/>
                                <w:bottom w:val="none" w:sz="0" w:space="6" w:color="auto"/>
                                <w:right w:val="single" w:sz="6" w:space="9" w:color="DADCE0"/>
                              </w:divBdr>
                            </w:div>
                            <w:div w:id="1980181189">
                              <w:marLeft w:val="0"/>
                              <w:marRight w:val="0"/>
                              <w:marTop w:val="0"/>
                              <w:marBottom w:val="0"/>
                              <w:divBdr>
                                <w:top w:val="none" w:sz="0" w:space="6" w:color="auto"/>
                                <w:left w:val="none" w:sz="0" w:space="9" w:color="auto"/>
                                <w:bottom w:val="none" w:sz="0" w:space="6" w:color="auto"/>
                                <w:right w:val="single" w:sz="6" w:space="9" w:color="DADCE0"/>
                              </w:divBdr>
                            </w:div>
                            <w:div w:id="1266615046">
                              <w:marLeft w:val="0"/>
                              <w:marRight w:val="0"/>
                              <w:marTop w:val="0"/>
                              <w:marBottom w:val="0"/>
                              <w:divBdr>
                                <w:top w:val="none" w:sz="0" w:space="6" w:color="auto"/>
                                <w:left w:val="none" w:sz="0" w:space="9" w:color="auto"/>
                                <w:bottom w:val="none" w:sz="0" w:space="6" w:color="auto"/>
                                <w:right w:val="single" w:sz="6" w:space="9" w:color="DADCE0"/>
                              </w:divBdr>
                            </w:div>
                            <w:div w:id="2104646574">
                              <w:marLeft w:val="0"/>
                              <w:marRight w:val="0"/>
                              <w:marTop w:val="0"/>
                              <w:marBottom w:val="0"/>
                              <w:divBdr>
                                <w:top w:val="none" w:sz="0" w:space="6" w:color="auto"/>
                                <w:left w:val="none" w:sz="0" w:space="9" w:color="auto"/>
                                <w:bottom w:val="none" w:sz="0" w:space="6" w:color="auto"/>
                                <w:right w:val="single" w:sz="6" w:space="9" w:color="DADCE0"/>
                              </w:divBdr>
                            </w:div>
                            <w:div w:id="1371221267">
                              <w:marLeft w:val="0"/>
                              <w:marRight w:val="0"/>
                              <w:marTop w:val="0"/>
                              <w:marBottom w:val="0"/>
                              <w:divBdr>
                                <w:top w:val="none" w:sz="0" w:space="6" w:color="auto"/>
                                <w:left w:val="none" w:sz="0" w:space="9" w:color="auto"/>
                                <w:bottom w:val="none" w:sz="0" w:space="6" w:color="auto"/>
                                <w:right w:val="single" w:sz="6" w:space="9" w:color="DADCE0"/>
                              </w:divBdr>
                            </w:div>
                            <w:div w:id="1290163875">
                              <w:marLeft w:val="0"/>
                              <w:marRight w:val="0"/>
                              <w:marTop w:val="0"/>
                              <w:marBottom w:val="0"/>
                              <w:divBdr>
                                <w:top w:val="none" w:sz="0" w:space="6" w:color="auto"/>
                                <w:left w:val="none" w:sz="0" w:space="9" w:color="auto"/>
                                <w:bottom w:val="none" w:sz="0" w:space="6" w:color="auto"/>
                                <w:right w:val="single" w:sz="6" w:space="9" w:color="DADCE0"/>
                              </w:divBdr>
                            </w:div>
                            <w:div w:id="1002322720">
                              <w:marLeft w:val="0"/>
                              <w:marRight w:val="0"/>
                              <w:marTop w:val="0"/>
                              <w:marBottom w:val="0"/>
                              <w:divBdr>
                                <w:top w:val="none" w:sz="0" w:space="6" w:color="auto"/>
                                <w:left w:val="none" w:sz="0" w:space="9" w:color="auto"/>
                                <w:bottom w:val="none" w:sz="0" w:space="6" w:color="auto"/>
                                <w:right w:val="single" w:sz="6" w:space="9" w:color="DADCE0"/>
                              </w:divBdr>
                            </w:div>
                            <w:div w:id="1709186744">
                              <w:marLeft w:val="0"/>
                              <w:marRight w:val="0"/>
                              <w:marTop w:val="0"/>
                              <w:marBottom w:val="0"/>
                              <w:divBdr>
                                <w:top w:val="none" w:sz="0" w:space="6" w:color="auto"/>
                                <w:left w:val="none" w:sz="0" w:space="9" w:color="auto"/>
                                <w:bottom w:val="none" w:sz="0" w:space="6" w:color="auto"/>
                                <w:right w:val="single" w:sz="6" w:space="9" w:color="DADCE0"/>
                              </w:divBdr>
                            </w:div>
                          </w:divsChild>
                        </w:div>
                        <w:div w:id="947544855">
                          <w:marLeft w:val="0"/>
                          <w:marRight w:val="0"/>
                          <w:marTop w:val="0"/>
                          <w:marBottom w:val="0"/>
                          <w:divBdr>
                            <w:top w:val="none" w:sz="0" w:space="0" w:color="auto"/>
                            <w:left w:val="none" w:sz="0" w:space="0" w:color="auto"/>
                            <w:bottom w:val="single" w:sz="6" w:space="0" w:color="DADCE0"/>
                            <w:right w:val="none" w:sz="0" w:space="0" w:color="auto"/>
                          </w:divBdr>
                          <w:divsChild>
                            <w:div w:id="16472803">
                              <w:marLeft w:val="0"/>
                              <w:marRight w:val="0"/>
                              <w:marTop w:val="0"/>
                              <w:marBottom w:val="0"/>
                              <w:divBdr>
                                <w:top w:val="none" w:sz="0" w:space="6" w:color="auto"/>
                                <w:left w:val="none" w:sz="0" w:space="9" w:color="auto"/>
                                <w:bottom w:val="none" w:sz="0" w:space="6" w:color="auto"/>
                                <w:right w:val="single" w:sz="6" w:space="9" w:color="DADCE0"/>
                              </w:divBdr>
                            </w:div>
                            <w:div w:id="1648239432">
                              <w:marLeft w:val="0"/>
                              <w:marRight w:val="0"/>
                              <w:marTop w:val="0"/>
                              <w:marBottom w:val="0"/>
                              <w:divBdr>
                                <w:top w:val="none" w:sz="0" w:space="6" w:color="auto"/>
                                <w:left w:val="none" w:sz="0" w:space="9" w:color="auto"/>
                                <w:bottom w:val="none" w:sz="0" w:space="6" w:color="auto"/>
                                <w:right w:val="single" w:sz="6" w:space="9" w:color="DADCE0"/>
                              </w:divBdr>
                            </w:div>
                            <w:div w:id="369766001">
                              <w:marLeft w:val="0"/>
                              <w:marRight w:val="0"/>
                              <w:marTop w:val="0"/>
                              <w:marBottom w:val="0"/>
                              <w:divBdr>
                                <w:top w:val="none" w:sz="0" w:space="6" w:color="auto"/>
                                <w:left w:val="none" w:sz="0" w:space="9" w:color="auto"/>
                                <w:bottom w:val="none" w:sz="0" w:space="6" w:color="auto"/>
                                <w:right w:val="single" w:sz="6" w:space="9" w:color="DADCE0"/>
                              </w:divBdr>
                            </w:div>
                            <w:div w:id="821585173">
                              <w:marLeft w:val="0"/>
                              <w:marRight w:val="0"/>
                              <w:marTop w:val="0"/>
                              <w:marBottom w:val="0"/>
                              <w:divBdr>
                                <w:top w:val="none" w:sz="0" w:space="6" w:color="auto"/>
                                <w:left w:val="none" w:sz="0" w:space="9" w:color="auto"/>
                                <w:bottom w:val="none" w:sz="0" w:space="6" w:color="auto"/>
                                <w:right w:val="single" w:sz="6" w:space="9" w:color="DADCE0"/>
                              </w:divBdr>
                            </w:div>
                            <w:div w:id="2124029911">
                              <w:marLeft w:val="0"/>
                              <w:marRight w:val="0"/>
                              <w:marTop w:val="0"/>
                              <w:marBottom w:val="0"/>
                              <w:divBdr>
                                <w:top w:val="none" w:sz="0" w:space="6" w:color="auto"/>
                                <w:left w:val="none" w:sz="0" w:space="9" w:color="auto"/>
                                <w:bottom w:val="none" w:sz="0" w:space="6" w:color="auto"/>
                                <w:right w:val="single" w:sz="6" w:space="9" w:color="DADCE0"/>
                              </w:divBdr>
                            </w:div>
                            <w:div w:id="511842776">
                              <w:marLeft w:val="0"/>
                              <w:marRight w:val="0"/>
                              <w:marTop w:val="0"/>
                              <w:marBottom w:val="0"/>
                              <w:divBdr>
                                <w:top w:val="none" w:sz="0" w:space="6" w:color="auto"/>
                                <w:left w:val="none" w:sz="0" w:space="9" w:color="auto"/>
                                <w:bottom w:val="none" w:sz="0" w:space="6" w:color="auto"/>
                                <w:right w:val="single" w:sz="6" w:space="9" w:color="DADCE0"/>
                              </w:divBdr>
                            </w:div>
                            <w:div w:id="150097376">
                              <w:marLeft w:val="0"/>
                              <w:marRight w:val="0"/>
                              <w:marTop w:val="0"/>
                              <w:marBottom w:val="0"/>
                              <w:divBdr>
                                <w:top w:val="none" w:sz="0" w:space="6" w:color="auto"/>
                                <w:left w:val="none" w:sz="0" w:space="9" w:color="auto"/>
                                <w:bottom w:val="none" w:sz="0" w:space="6" w:color="auto"/>
                                <w:right w:val="single" w:sz="6" w:space="9" w:color="DADCE0"/>
                              </w:divBdr>
                            </w:div>
                            <w:div w:id="497427231">
                              <w:marLeft w:val="0"/>
                              <w:marRight w:val="0"/>
                              <w:marTop w:val="0"/>
                              <w:marBottom w:val="0"/>
                              <w:divBdr>
                                <w:top w:val="none" w:sz="0" w:space="6" w:color="auto"/>
                                <w:left w:val="none" w:sz="0" w:space="9" w:color="auto"/>
                                <w:bottom w:val="none" w:sz="0" w:space="6" w:color="auto"/>
                                <w:right w:val="single" w:sz="6" w:space="9" w:color="DADCE0"/>
                              </w:divBdr>
                            </w:div>
                            <w:div w:id="1960068034">
                              <w:marLeft w:val="0"/>
                              <w:marRight w:val="0"/>
                              <w:marTop w:val="0"/>
                              <w:marBottom w:val="0"/>
                              <w:divBdr>
                                <w:top w:val="none" w:sz="0" w:space="6" w:color="auto"/>
                                <w:left w:val="none" w:sz="0" w:space="9" w:color="auto"/>
                                <w:bottom w:val="none" w:sz="0" w:space="6" w:color="auto"/>
                                <w:right w:val="single" w:sz="6" w:space="9" w:color="DADCE0"/>
                              </w:divBdr>
                            </w:div>
                            <w:div w:id="385035222">
                              <w:marLeft w:val="0"/>
                              <w:marRight w:val="0"/>
                              <w:marTop w:val="0"/>
                              <w:marBottom w:val="0"/>
                              <w:divBdr>
                                <w:top w:val="none" w:sz="0" w:space="6" w:color="auto"/>
                                <w:left w:val="none" w:sz="0" w:space="9" w:color="auto"/>
                                <w:bottom w:val="none" w:sz="0" w:space="6" w:color="auto"/>
                                <w:right w:val="single" w:sz="6" w:space="9" w:color="DADCE0"/>
                              </w:divBdr>
                            </w:div>
                          </w:divsChild>
                        </w:div>
                        <w:div w:id="772823932">
                          <w:marLeft w:val="0"/>
                          <w:marRight w:val="0"/>
                          <w:marTop w:val="0"/>
                          <w:marBottom w:val="0"/>
                          <w:divBdr>
                            <w:top w:val="none" w:sz="0" w:space="0" w:color="auto"/>
                            <w:left w:val="none" w:sz="0" w:space="0" w:color="auto"/>
                            <w:bottom w:val="single" w:sz="6" w:space="0" w:color="DADCE0"/>
                            <w:right w:val="none" w:sz="0" w:space="0" w:color="auto"/>
                          </w:divBdr>
                          <w:divsChild>
                            <w:div w:id="152913467">
                              <w:marLeft w:val="0"/>
                              <w:marRight w:val="0"/>
                              <w:marTop w:val="0"/>
                              <w:marBottom w:val="0"/>
                              <w:divBdr>
                                <w:top w:val="none" w:sz="0" w:space="6" w:color="auto"/>
                                <w:left w:val="none" w:sz="0" w:space="9" w:color="auto"/>
                                <w:bottom w:val="none" w:sz="0" w:space="6" w:color="auto"/>
                                <w:right w:val="single" w:sz="6" w:space="9" w:color="DADCE0"/>
                              </w:divBdr>
                            </w:div>
                            <w:div w:id="1731072631">
                              <w:marLeft w:val="0"/>
                              <w:marRight w:val="0"/>
                              <w:marTop w:val="0"/>
                              <w:marBottom w:val="0"/>
                              <w:divBdr>
                                <w:top w:val="none" w:sz="0" w:space="6" w:color="auto"/>
                                <w:left w:val="none" w:sz="0" w:space="9" w:color="auto"/>
                                <w:bottom w:val="none" w:sz="0" w:space="6" w:color="auto"/>
                                <w:right w:val="single" w:sz="6" w:space="9" w:color="DADCE0"/>
                              </w:divBdr>
                            </w:div>
                            <w:div w:id="1549953319">
                              <w:marLeft w:val="0"/>
                              <w:marRight w:val="0"/>
                              <w:marTop w:val="0"/>
                              <w:marBottom w:val="0"/>
                              <w:divBdr>
                                <w:top w:val="none" w:sz="0" w:space="6" w:color="auto"/>
                                <w:left w:val="none" w:sz="0" w:space="9" w:color="auto"/>
                                <w:bottom w:val="none" w:sz="0" w:space="6" w:color="auto"/>
                                <w:right w:val="single" w:sz="6" w:space="9" w:color="DADCE0"/>
                              </w:divBdr>
                            </w:div>
                            <w:div w:id="798186640">
                              <w:marLeft w:val="0"/>
                              <w:marRight w:val="0"/>
                              <w:marTop w:val="0"/>
                              <w:marBottom w:val="0"/>
                              <w:divBdr>
                                <w:top w:val="none" w:sz="0" w:space="6" w:color="auto"/>
                                <w:left w:val="none" w:sz="0" w:space="9" w:color="auto"/>
                                <w:bottom w:val="none" w:sz="0" w:space="6" w:color="auto"/>
                                <w:right w:val="single" w:sz="6" w:space="9" w:color="DADCE0"/>
                              </w:divBdr>
                            </w:div>
                            <w:div w:id="701831265">
                              <w:marLeft w:val="0"/>
                              <w:marRight w:val="0"/>
                              <w:marTop w:val="0"/>
                              <w:marBottom w:val="0"/>
                              <w:divBdr>
                                <w:top w:val="none" w:sz="0" w:space="6" w:color="auto"/>
                                <w:left w:val="none" w:sz="0" w:space="9" w:color="auto"/>
                                <w:bottom w:val="none" w:sz="0" w:space="6" w:color="auto"/>
                                <w:right w:val="single" w:sz="6" w:space="9" w:color="DADCE0"/>
                              </w:divBdr>
                            </w:div>
                            <w:div w:id="1229073643">
                              <w:marLeft w:val="0"/>
                              <w:marRight w:val="0"/>
                              <w:marTop w:val="0"/>
                              <w:marBottom w:val="0"/>
                              <w:divBdr>
                                <w:top w:val="none" w:sz="0" w:space="6" w:color="auto"/>
                                <w:left w:val="none" w:sz="0" w:space="9" w:color="auto"/>
                                <w:bottom w:val="none" w:sz="0" w:space="6" w:color="auto"/>
                                <w:right w:val="single" w:sz="6" w:space="9" w:color="DADCE0"/>
                              </w:divBdr>
                            </w:div>
                            <w:div w:id="1040474401">
                              <w:marLeft w:val="0"/>
                              <w:marRight w:val="0"/>
                              <w:marTop w:val="0"/>
                              <w:marBottom w:val="0"/>
                              <w:divBdr>
                                <w:top w:val="none" w:sz="0" w:space="6" w:color="auto"/>
                                <w:left w:val="none" w:sz="0" w:space="9" w:color="auto"/>
                                <w:bottom w:val="none" w:sz="0" w:space="6" w:color="auto"/>
                                <w:right w:val="single" w:sz="6" w:space="9" w:color="DADCE0"/>
                              </w:divBdr>
                            </w:div>
                            <w:div w:id="1599558477">
                              <w:marLeft w:val="0"/>
                              <w:marRight w:val="0"/>
                              <w:marTop w:val="0"/>
                              <w:marBottom w:val="0"/>
                              <w:divBdr>
                                <w:top w:val="none" w:sz="0" w:space="6" w:color="auto"/>
                                <w:left w:val="none" w:sz="0" w:space="9" w:color="auto"/>
                                <w:bottom w:val="none" w:sz="0" w:space="6" w:color="auto"/>
                                <w:right w:val="single" w:sz="6" w:space="9" w:color="DADCE0"/>
                              </w:divBdr>
                            </w:div>
                            <w:div w:id="1305544454">
                              <w:marLeft w:val="0"/>
                              <w:marRight w:val="0"/>
                              <w:marTop w:val="0"/>
                              <w:marBottom w:val="0"/>
                              <w:divBdr>
                                <w:top w:val="none" w:sz="0" w:space="6" w:color="auto"/>
                                <w:left w:val="none" w:sz="0" w:space="9" w:color="auto"/>
                                <w:bottom w:val="none" w:sz="0" w:space="6" w:color="auto"/>
                                <w:right w:val="single" w:sz="6" w:space="9" w:color="DADCE0"/>
                              </w:divBdr>
                            </w:div>
                            <w:div w:id="137113144">
                              <w:marLeft w:val="0"/>
                              <w:marRight w:val="0"/>
                              <w:marTop w:val="0"/>
                              <w:marBottom w:val="0"/>
                              <w:divBdr>
                                <w:top w:val="none" w:sz="0" w:space="6" w:color="auto"/>
                                <w:left w:val="none" w:sz="0" w:space="9" w:color="auto"/>
                                <w:bottom w:val="none" w:sz="0" w:space="6" w:color="auto"/>
                                <w:right w:val="single" w:sz="6" w:space="9" w:color="DADCE0"/>
                              </w:divBdr>
                            </w:div>
                          </w:divsChild>
                        </w:div>
                        <w:div w:id="955596037">
                          <w:marLeft w:val="0"/>
                          <w:marRight w:val="0"/>
                          <w:marTop w:val="0"/>
                          <w:marBottom w:val="0"/>
                          <w:divBdr>
                            <w:top w:val="none" w:sz="0" w:space="0" w:color="auto"/>
                            <w:left w:val="none" w:sz="0" w:space="0" w:color="auto"/>
                            <w:bottom w:val="single" w:sz="6" w:space="0" w:color="DADCE0"/>
                            <w:right w:val="none" w:sz="0" w:space="0" w:color="auto"/>
                          </w:divBdr>
                          <w:divsChild>
                            <w:div w:id="1160541262">
                              <w:marLeft w:val="0"/>
                              <w:marRight w:val="0"/>
                              <w:marTop w:val="0"/>
                              <w:marBottom w:val="0"/>
                              <w:divBdr>
                                <w:top w:val="none" w:sz="0" w:space="6" w:color="auto"/>
                                <w:left w:val="none" w:sz="0" w:space="9" w:color="auto"/>
                                <w:bottom w:val="none" w:sz="0" w:space="6" w:color="auto"/>
                                <w:right w:val="single" w:sz="6" w:space="9" w:color="DADCE0"/>
                              </w:divBdr>
                            </w:div>
                            <w:div w:id="215750344">
                              <w:marLeft w:val="0"/>
                              <w:marRight w:val="0"/>
                              <w:marTop w:val="0"/>
                              <w:marBottom w:val="0"/>
                              <w:divBdr>
                                <w:top w:val="none" w:sz="0" w:space="6" w:color="auto"/>
                                <w:left w:val="none" w:sz="0" w:space="9" w:color="auto"/>
                                <w:bottom w:val="none" w:sz="0" w:space="6" w:color="auto"/>
                                <w:right w:val="single" w:sz="6" w:space="9" w:color="DADCE0"/>
                              </w:divBdr>
                            </w:div>
                            <w:div w:id="1921668502">
                              <w:marLeft w:val="0"/>
                              <w:marRight w:val="0"/>
                              <w:marTop w:val="0"/>
                              <w:marBottom w:val="0"/>
                              <w:divBdr>
                                <w:top w:val="none" w:sz="0" w:space="6" w:color="auto"/>
                                <w:left w:val="none" w:sz="0" w:space="9" w:color="auto"/>
                                <w:bottom w:val="none" w:sz="0" w:space="6" w:color="auto"/>
                                <w:right w:val="single" w:sz="6" w:space="9" w:color="DADCE0"/>
                              </w:divBdr>
                            </w:div>
                            <w:div w:id="1928728529">
                              <w:marLeft w:val="0"/>
                              <w:marRight w:val="0"/>
                              <w:marTop w:val="0"/>
                              <w:marBottom w:val="0"/>
                              <w:divBdr>
                                <w:top w:val="none" w:sz="0" w:space="6" w:color="auto"/>
                                <w:left w:val="none" w:sz="0" w:space="9" w:color="auto"/>
                                <w:bottom w:val="none" w:sz="0" w:space="6" w:color="auto"/>
                                <w:right w:val="single" w:sz="6" w:space="9" w:color="DADCE0"/>
                              </w:divBdr>
                            </w:div>
                            <w:div w:id="1647513124">
                              <w:marLeft w:val="0"/>
                              <w:marRight w:val="0"/>
                              <w:marTop w:val="0"/>
                              <w:marBottom w:val="0"/>
                              <w:divBdr>
                                <w:top w:val="none" w:sz="0" w:space="6" w:color="auto"/>
                                <w:left w:val="none" w:sz="0" w:space="9" w:color="auto"/>
                                <w:bottom w:val="none" w:sz="0" w:space="6" w:color="auto"/>
                                <w:right w:val="single" w:sz="6" w:space="9" w:color="DADCE0"/>
                              </w:divBdr>
                            </w:div>
                            <w:div w:id="150367579">
                              <w:marLeft w:val="0"/>
                              <w:marRight w:val="0"/>
                              <w:marTop w:val="0"/>
                              <w:marBottom w:val="0"/>
                              <w:divBdr>
                                <w:top w:val="none" w:sz="0" w:space="6" w:color="auto"/>
                                <w:left w:val="none" w:sz="0" w:space="9" w:color="auto"/>
                                <w:bottom w:val="none" w:sz="0" w:space="6" w:color="auto"/>
                                <w:right w:val="single" w:sz="6" w:space="9" w:color="DADCE0"/>
                              </w:divBdr>
                            </w:div>
                            <w:div w:id="1854605694">
                              <w:marLeft w:val="0"/>
                              <w:marRight w:val="0"/>
                              <w:marTop w:val="0"/>
                              <w:marBottom w:val="0"/>
                              <w:divBdr>
                                <w:top w:val="none" w:sz="0" w:space="6" w:color="auto"/>
                                <w:left w:val="none" w:sz="0" w:space="9" w:color="auto"/>
                                <w:bottom w:val="none" w:sz="0" w:space="6" w:color="auto"/>
                                <w:right w:val="single" w:sz="6" w:space="9" w:color="DADCE0"/>
                              </w:divBdr>
                            </w:div>
                            <w:div w:id="943461566">
                              <w:marLeft w:val="0"/>
                              <w:marRight w:val="0"/>
                              <w:marTop w:val="0"/>
                              <w:marBottom w:val="0"/>
                              <w:divBdr>
                                <w:top w:val="none" w:sz="0" w:space="6" w:color="auto"/>
                                <w:left w:val="none" w:sz="0" w:space="9" w:color="auto"/>
                                <w:bottom w:val="none" w:sz="0" w:space="6" w:color="auto"/>
                                <w:right w:val="single" w:sz="6" w:space="9" w:color="DADCE0"/>
                              </w:divBdr>
                            </w:div>
                            <w:div w:id="1037704977">
                              <w:marLeft w:val="0"/>
                              <w:marRight w:val="0"/>
                              <w:marTop w:val="0"/>
                              <w:marBottom w:val="0"/>
                              <w:divBdr>
                                <w:top w:val="none" w:sz="0" w:space="6" w:color="auto"/>
                                <w:left w:val="none" w:sz="0" w:space="9" w:color="auto"/>
                                <w:bottom w:val="none" w:sz="0" w:space="6" w:color="auto"/>
                                <w:right w:val="single" w:sz="6" w:space="9" w:color="DADCE0"/>
                              </w:divBdr>
                            </w:div>
                            <w:div w:id="1664972333">
                              <w:marLeft w:val="0"/>
                              <w:marRight w:val="0"/>
                              <w:marTop w:val="0"/>
                              <w:marBottom w:val="0"/>
                              <w:divBdr>
                                <w:top w:val="none" w:sz="0" w:space="6" w:color="auto"/>
                                <w:left w:val="none" w:sz="0" w:space="9" w:color="auto"/>
                                <w:bottom w:val="none" w:sz="0" w:space="6" w:color="auto"/>
                                <w:right w:val="single" w:sz="6" w:space="9" w:color="DADCE0"/>
                              </w:divBdr>
                            </w:div>
                          </w:divsChild>
                        </w:div>
                        <w:div w:id="1667901460">
                          <w:marLeft w:val="0"/>
                          <w:marRight w:val="0"/>
                          <w:marTop w:val="0"/>
                          <w:marBottom w:val="0"/>
                          <w:divBdr>
                            <w:top w:val="none" w:sz="0" w:space="0" w:color="auto"/>
                            <w:left w:val="none" w:sz="0" w:space="0" w:color="auto"/>
                            <w:bottom w:val="single" w:sz="6" w:space="0" w:color="DADCE0"/>
                            <w:right w:val="none" w:sz="0" w:space="0" w:color="auto"/>
                          </w:divBdr>
                          <w:divsChild>
                            <w:div w:id="282201214">
                              <w:marLeft w:val="0"/>
                              <w:marRight w:val="0"/>
                              <w:marTop w:val="0"/>
                              <w:marBottom w:val="0"/>
                              <w:divBdr>
                                <w:top w:val="none" w:sz="0" w:space="6" w:color="auto"/>
                                <w:left w:val="none" w:sz="0" w:space="9" w:color="auto"/>
                                <w:bottom w:val="none" w:sz="0" w:space="6" w:color="auto"/>
                                <w:right w:val="single" w:sz="6" w:space="9" w:color="DADCE0"/>
                              </w:divBdr>
                            </w:div>
                            <w:div w:id="1320232369">
                              <w:marLeft w:val="0"/>
                              <w:marRight w:val="0"/>
                              <w:marTop w:val="0"/>
                              <w:marBottom w:val="0"/>
                              <w:divBdr>
                                <w:top w:val="none" w:sz="0" w:space="6" w:color="auto"/>
                                <w:left w:val="none" w:sz="0" w:space="9" w:color="auto"/>
                                <w:bottom w:val="none" w:sz="0" w:space="6" w:color="auto"/>
                                <w:right w:val="single" w:sz="6" w:space="9" w:color="DADCE0"/>
                              </w:divBdr>
                            </w:div>
                            <w:div w:id="233782040">
                              <w:marLeft w:val="0"/>
                              <w:marRight w:val="0"/>
                              <w:marTop w:val="0"/>
                              <w:marBottom w:val="0"/>
                              <w:divBdr>
                                <w:top w:val="none" w:sz="0" w:space="6" w:color="auto"/>
                                <w:left w:val="none" w:sz="0" w:space="9" w:color="auto"/>
                                <w:bottom w:val="none" w:sz="0" w:space="6" w:color="auto"/>
                                <w:right w:val="single" w:sz="6" w:space="9" w:color="DADCE0"/>
                              </w:divBdr>
                            </w:div>
                            <w:div w:id="318776084">
                              <w:marLeft w:val="0"/>
                              <w:marRight w:val="0"/>
                              <w:marTop w:val="0"/>
                              <w:marBottom w:val="0"/>
                              <w:divBdr>
                                <w:top w:val="none" w:sz="0" w:space="6" w:color="auto"/>
                                <w:left w:val="none" w:sz="0" w:space="9" w:color="auto"/>
                                <w:bottom w:val="none" w:sz="0" w:space="6" w:color="auto"/>
                                <w:right w:val="single" w:sz="6" w:space="9" w:color="DADCE0"/>
                              </w:divBdr>
                            </w:div>
                            <w:div w:id="1103646284">
                              <w:marLeft w:val="0"/>
                              <w:marRight w:val="0"/>
                              <w:marTop w:val="0"/>
                              <w:marBottom w:val="0"/>
                              <w:divBdr>
                                <w:top w:val="none" w:sz="0" w:space="6" w:color="auto"/>
                                <w:left w:val="none" w:sz="0" w:space="9" w:color="auto"/>
                                <w:bottom w:val="none" w:sz="0" w:space="6" w:color="auto"/>
                                <w:right w:val="single" w:sz="6" w:space="9" w:color="DADCE0"/>
                              </w:divBdr>
                            </w:div>
                            <w:div w:id="1381705440">
                              <w:marLeft w:val="0"/>
                              <w:marRight w:val="0"/>
                              <w:marTop w:val="0"/>
                              <w:marBottom w:val="0"/>
                              <w:divBdr>
                                <w:top w:val="none" w:sz="0" w:space="6" w:color="auto"/>
                                <w:left w:val="none" w:sz="0" w:space="9" w:color="auto"/>
                                <w:bottom w:val="none" w:sz="0" w:space="6" w:color="auto"/>
                                <w:right w:val="single" w:sz="6" w:space="9" w:color="DADCE0"/>
                              </w:divBdr>
                            </w:div>
                            <w:div w:id="1854997409">
                              <w:marLeft w:val="0"/>
                              <w:marRight w:val="0"/>
                              <w:marTop w:val="0"/>
                              <w:marBottom w:val="0"/>
                              <w:divBdr>
                                <w:top w:val="none" w:sz="0" w:space="6" w:color="auto"/>
                                <w:left w:val="none" w:sz="0" w:space="9" w:color="auto"/>
                                <w:bottom w:val="none" w:sz="0" w:space="6" w:color="auto"/>
                                <w:right w:val="single" w:sz="6" w:space="9" w:color="DADCE0"/>
                              </w:divBdr>
                            </w:div>
                            <w:div w:id="802112709">
                              <w:marLeft w:val="0"/>
                              <w:marRight w:val="0"/>
                              <w:marTop w:val="0"/>
                              <w:marBottom w:val="0"/>
                              <w:divBdr>
                                <w:top w:val="none" w:sz="0" w:space="6" w:color="auto"/>
                                <w:left w:val="none" w:sz="0" w:space="9" w:color="auto"/>
                                <w:bottom w:val="none" w:sz="0" w:space="6" w:color="auto"/>
                                <w:right w:val="single" w:sz="6" w:space="9" w:color="DADCE0"/>
                              </w:divBdr>
                            </w:div>
                            <w:div w:id="1515460853">
                              <w:marLeft w:val="0"/>
                              <w:marRight w:val="0"/>
                              <w:marTop w:val="0"/>
                              <w:marBottom w:val="0"/>
                              <w:divBdr>
                                <w:top w:val="none" w:sz="0" w:space="6" w:color="auto"/>
                                <w:left w:val="none" w:sz="0" w:space="9" w:color="auto"/>
                                <w:bottom w:val="none" w:sz="0" w:space="6" w:color="auto"/>
                                <w:right w:val="single" w:sz="6" w:space="9" w:color="DADCE0"/>
                              </w:divBdr>
                            </w:div>
                            <w:div w:id="204487476">
                              <w:marLeft w:val="0"/>
                              <w:marRight w:val="0"/>
                              <w:marTop w:val="0"/>
                              <w:marBottom w:val="0"/>
                              <w:divBdr>
                                <w:top w:val="none" w:sz="0" w:space="6" w:color="auto"/>
                                <w:left w:val="none" w:sz="0" w:space="9" w:color="auto"/>
                                <w:bottom w:val="none" w:sz="0" w:space="6" w:color="auto"/>
                                <w:right w:val="single" w:sz="6" w:space="9" w:color="DADCE0"/>
                              </w:divBdr>
                            </w:div>
                          </w:divsChild>
                        </w:div>
                        <w:div w:id="1701474647">
                          <w:marLeft w:val="0"/>
                          <w:marRight w:val="0"/>
                          <w:marTop w:val="0"/>
                          <w:marBottom w:val="0"/>
                          <w:divBdr>
                            <w:top w:val="none" w:sz="0" w:space="0" w:color="auto"/>
                            <w:left w:val="none" w:sz="0" w:space="0" w:color="auto"/>
                            <w:bottom w:val="single" w:sz="6" w:space="0" w:color="DADCE0"/>
                            <w:right w:val="none" w:sz="0" w:space="0" w:color="auto"/>
                          </w:divBdr>
                          <w:divsChild>
                            <w:div w:id="725253068">
                              <w:marLeft w:val="0"/>
                              <w:marRight w:val="0"/>
                              <w:marTop w:val="0"/>
                              <w:marBottom w:val="0"/>
                              <w:divBdr>
                                <w:top w:val="none" w:sz="0" w:space="6" w:color="auto"/>
                                <w:left w:val="none" w:sz="0" w:space="9" w:color="auto"/>
                                <w:bottom w:val="none" w:sz="0" w:space="6" w:color="auto"/>
                                <w:right w:val="single" w:sz="6" w:space="9" w:color="DADCE0"/>
                              </w:divBdr>
                            </w:div>
                            <w:div w:id="1782459848">
                              <w:marLeft w:val="0"/>
                              <w:marRight w:val="0"/>
                              <w:marTop w:val="0"/>
                              <w:marBottom w:val="0"/>
                              <w:divBdr>
                                <w:top w:val="none" w:sz="0" w:space="6" w:color="auto"/>
                                <w:left w:val="none" w:sz="0" w:space="9" w:color="auto"/>
                                <w:bottom w:val="none" w:sz="0" w:space="6" w:color="auto"/>
                                <w:right w:val="single" w:sz="6" w:space="9" w:color="DADCE0"/>
                              </w:divBdr>
                            </w:div>
                            <w:div w:id="1496453573">
                              <w:marLeft w:val="0"/>
                              <w:marRight w:val="0"/>
                              <w:marTop w:val="0"/>
                              <w:marBottom w:val="0"/>
                              <w:divBdr>
                                <w:top w:val="none" w:sz="0" w:space="6" w:color="auto"/>
                                <w:left w:val="none" w:sz="0" w:space="9" w:color="auto"/>
                                <w:bottom w:val="none" w:sz="0" w:space="6" w:color="auto"/>
                                <w:right w:val="single" w:sz="6" w:space="9" w:color="DADCE0"/>
                              </w:divBdr>
                            </w:div>
                            <w:div w:id="1131551998">
                              <w:marLeft w:val="0"/>
                              <w:marRight w:val="0"/>
                              <w:marTop w:val="0"/>
                              <w:marBottom w:val="0"/>
                              <w:divBdr>
                                <w:top w:val="none" w:sz="0" w:space="6" w:color="auto"/>
                                <w:left w:val="none" w:sz="0" w:space="9" w:color="auto"/>
                                <w:bottom w:val="none" w:sz="0" w:space="6" w:color="auto"/>
                                <w:right w:val="single" w:sz="6" w:space="9" w:color="DADCE0"/>
                              </w:divBdr>
                            </w:div>
                            <w:div w:id="989558634">
                              <w:marLeft w:val="0"/>
                              <w:marRight w:val="0"/>
                              <w:marTop w:val="0"/>
                              <w:marBottom w:val="0"/>
                              <w:divBdr>
                                <w:top w:val="none" w:sz="0" w:space="6" w:color="auto"/>
                                <w:left w:val="none" w:sz="0" w:space="9" w:color="auto"/>
                                <w:bottom w:val="none" w:sz="0" w:space="6" w:color="auto"/>
                                <w:right w:val="single" w:sz="6" w:space="9" w:color="DADCE0"/>
                              </w:divBdr>
                            </w:div>
                            <w:div w:id="1127240783">
                              <w:marLeft w:val="0"/>
                              <w:marRight w:val="0"/>
                              <w:marTop w:val="0"/>
                              <w:marBottom w:val="0"/>
                              <w:divBdr>
                                <w:top w:val="none" w:sz="0" w:space="6" w:color="auto"/>
                                <w:left w:val="none" w:sz="0" w:space="9" w:color="auto"/>
                                <w:bottom w:val="none" w:sz="0" w:space="6" w:color="auto"/>
                                <w:right w:val="single" w:sz="6" w:space="9" w:color="DADCE0"/>
                              </w:divBdr>
                            </w:div>
                            <w:div w:id="219752733">
                              <w:marLeft w:val="0"/>
                              <w:marRight w:val="0"/>
                              <w:marTop w:val="0"/>
                              <w:marBottom w:val="0"/>
                              <w:divBdr>
                                <w:top w:val="none" w:sz="0" w:space="6" w:color="auto"/>
                                <w:left w:val="none" w:sz="0" w:space="9" w:color="auto"/>
                                <w:bottom w:val="none" w:sz="0" w:space="6" w:color="auto"/>
                                <w:right w:val="single" w:sz="6" w:space="9" w:color="DADCE0"/>
                              </w:divBdr>
                            </w:div>
                            <w:div w:id="1148353337">
                              <w:marLeft w:val="0"/>
                              <w:marRight w:val="0"/>
                              <w:marTop w:val="0"/>
                              <w:marBottom w:val="0"/>
                              <w:divBdr>
                                <w:top w:val="none" w:sz="0" w:space="6" w:color="auto"/>
                                <w:left w:val="none" w:sz="0" w:space="9" w:color="auto"/>
                                <w:bottom w:val="none" w:sz="0" w:space="6" w:color="auto"/>
                                <w:right w:val="single" w:sz="6" w:space="9" w:color="DADCE0"/>
                              </w:divBdr>
                            </w:div>
                            <w:div w:id="1869684928">
                              <w:marLeft w:val="0"/>
                              <w:marRight w:val="0"/>
                              <w:marTop w:val="0"/>
                              <w:marBottom w:val="0"/>
                              <w:divBdr>
                                <w:top w:val="none" w:sz="0" w:space="6" w:color="auto"/>
                                <w:left w:val="none" w:sz="0" w:space="9" w:color="auto"/>
                                <w:bottom w:val="none" w:sz="0" w:space="6" w:color="auto"/>
                                <w:right w:val="single" w:sz="6" w:space="9" w:color="DADCE0"/>
                              </w:divBdr>
                            </w:div>
                            <w:div w:id="2109961473">
                              <w:marLeft w:val="0"/>
                              <w:marRight w:val="0"/>
                              <w:marTop w:val="0"/>
                              <w:marBottom w:val="0"/>
                              <w:divBdr>
                                <w:top w:val="none" w:sz="0" w:space="6" w:color="auto"/>
                                <w:left w:val="none" w:sz="0" w:space="9" w:color="auto"/>
                                <w:bottom w:val="none" w:sz="0" w:space="6" w:color="auto"/>
                                <w:right w:val="single" w:sz="6" w:space="9" w:color="DADCE0"/>
                              </w:divBdr>
                            </w:div>
                          </w:divsChild>
                        </w:div>
                        <w:div w:id="288050100">
                          <w:marLeft w:val="0"/>
                          <w:marRight w:val="0"/>
                          <w:marTop w:val="0"/>
                          <w:marBottom w:val="0"/>
                          <w:divBdr>
                            <w:top w:val="none" w:sz="0" w:space="0" w:color="auto"/>
                            <w:left w:val="none" w:sz="0" w:space="0" w:color="auto"/>
                            <w:bottom w:val="single" w:sz="6" w:space="0" w:color="DADCE0"/>
                            <w:right w:val="none" w:sz="0" w:space="0" w:color="auto"/>
                          </w:divBdr>
                          <w:divsChild>
                            <w:div w:id="955715689">
                              <w:marLeft w:val="0"/>
                              <w:marRight w:val="0"/>
                              <w:marTop w:val="0"/>
                              <w:marBottom w:val="0"/>
                              <w:divBdr>
                                <w:top w:val="none" w:sz="0" w:space="6" w:color="auto"/>
                                <w:left w:val="none" w:sz="0" w:space="9" w:color="auto"/>
                                <w:bottom w:val="none" w:sz="0" w:space="6" w:color="auto"/>
                                <w:right w:val="single" w:sz="6" w:space="9" w:color="DADCE0"/>
                              </w:divBdr>
                            </w:div>
                            <w:div w:id="495531784">
                              <w:marLeft w:val="0"/>
                              <w:marRight w:val="0"/>
                              <w:marTop w:val="0"/>
                              <w:marBottom w:val="0"/>
                              <w:divBdr>
                                <w:top w:val="none" w:sz="0" w:space="6" w:color="auto"/>
                                <w:left w:val="none" w:sz="0" w:space="9" w:color="auto"/>
                                <w:bottom w:val="none" w:sz="0" w:space="6" w:color="auto"/>
                                <w:right w:val="single" w:sz="6" w:space="9" w:color="DADCE0"/>
                              </w:divBdr>
                            </w:div>
                            <w:div w:id="979383020">
                              <w:marLeft w:val="0"/>
                              <w:marRight w:val="0"/>
                              <w:marTop w:val="0"/>
                              <w:marBottom w:val="0"/>
                              <w:divBdr>
                                <w:top w:val="none" w:sz="0" w:space="6" w:color="auto"/>
                                <w:left w:val="none" w:sz="0" w:space="9" w:color="auto"/>
                                <w:bottom w:val="none" w:sz="0" w:space="6" w:color="auto"/>
                                <w:right w:val="single" w:sz="6" w:space="9" w:color="DADCE0"/>
                              </w:divBdr>
                            </w:div>
                            <w:div w:id="618292946">
                              <w:marLeft w:val="0"/>
                              <w:marRight w:val="0"/>
                              <w:marTop w:val="0"/>
                              <w:marBottom w:val="0"/>
                              <w:divBdr>
                                <w:top w:val="none" w:sz="0" w:space="6" w:color="auto"/>
                                <w:left w:val="none" w:sz="0" w:space="9" w:color="auto"/>
                                <w:bottom w:val="none" w:sz="0" w:space="6" w:color="auto"/>
                                <w:right w:val="single" w:sz="6" w:space="9" w:color="DADCE0"/>
                              </w:divBdr>
                            </w:div>
                            <w:div w:id="958687103">
                              <w:marLeft w:val="0"/>
                              <w:marRight w:val="0"/>
                              <w:marTop w:val="0"/>
                              <w:marBottom w:val="0"/>
                              <w:divBdr>
                                <w:top w:val="none" w:sz="0" w:space="6" w:color="auto"/>
                                <w:left w:val="none" w:sz="0" w:space="9" w:color="auto"/>
                                <w:bottom w:val="none" w:sz="0" w:space="6" w:color="auto"/>
                                <w:right w:val="single" w:sz="6" w:space="9" w:color="DADCE0"/>
                              </w:divBdr>
                            </w:div>
                            <w:div w:id="387535122">
                              <w:marLeft w:val="0"/>
                              <w:marRight w:val="0"/>
                              <w:marTop w:val="0"/>
                              <w:marBottom w:val="0"/>
                              <w:divBdr>
                                <w:top w:val="none" w:sz="0" w:space="6" w:color="auto"/>
                                <w:left w:val="none" w:sz="0" w:space="9" w:color="auto"/>
                                <w:bottom w:val="none" w:sz="0" w:space="6" w:color="auto"/>
                                <w:right w:val="single" w:sz="6" w:space="9" w:color="DADCE0"/>
                              </w:divBdr>
                            </w:div>
                            <w:div w:id="1295478048">
                              <w:marLeft w:val="0"/>
                              <w:marRight w:val="0"/>
                              <w:marTop w:val="0"/>
                              <w:marBottom w:val="0"/>
                              <w:divBdr>
                                <w:top w:val="none" w:sz="0" w:space="6" w:color="auto"/>
                                <w:left w:val="none" w:sz="0" w:space="9" w:color="auto"/>
                                <w:bottom w:val="none" w:sz="0" w:space="6" w:color="auto"/>
                                <w:right w:val="single" w:sz="6" w:space="9" w:color="DADCE0"/>
                              </w:divBdr>
                            </w:div>
                            <w:div w:id="459959705">
                              <w:marLeft w:val="0"/>
                              <w:marRight w:val="0"/>
                              <w:marTop w:val="0"/>
                              <w:marBottom w:val="0"/>
                              <w:divBdr>
                                <w:top w:val="none" w:sz="0" w:space="6" w:color="auto"/>
                                <w:left w:val="none" w:sz="0" w:space="9" w:color="auto"/>
                                <w:bottom w:val="none" w:sz="0" w:space="6" w:color="auto"/>
                                <w:right w:val="single" w:sz="6" w:space="9" w:color="DADCE0"/>
                              </w:divBdr>
                            </w:div>
                            <w:div w:id="859779999">
                              <w:marLeft w:val="0"/>
                              <w:marRight w:val="0"/>
                              <w:marTop w:val="0"/>
                              <w:marBottom w:val="0"/>
                              <w:divBdr>
                                <w:top w:val="none" w:sz="0" w:space="6" w:color="auto"/>
                                <w:left w:val="none" w:sz="0" w:space="9" w:color="auto"/>
                                <w:bottom w:val="none" w:sz="0" w:space="6" w:color="auto"/>
                                <w:right w:val="single" w:sz="6" w:space="9" w:color="DADCE0"/>
                              </w:divBdr>
                            </w:div>
                            <w:div w:id="1818916913">
                              <w:marLeft w:val="0"/>
                              <w:marRight w:val="0"/>
                              <w:marTop w:val="0"/>
                              <w:marBottom w:val="0"/>
                              <w:divBdr>
                                <w:top w:val="none" w:sz="0" w:space="6" w:color="auto"/>
                                <w:left w:val="none" w:sz="0" w:space="9" w:color="auto"/>
                                <w:bottom w:val="none" w:sz="0" w:space="6" w:color="auto"/>
                                <w:right w:val="single" w:sz="6" w:space="9" w:color="DADCE0"/>
                              </w:divBdr>
                            </w:div>
                          </w:divsChild>
                        </w:div>
                        <w:div w:id="1838421820">
                          <w:marLeft w:val="0"/>
                          <w:marRight w:val="0"/>
                          <w:marTop w:val="0"/>
                          <w:marBottom w:val="0"/>
                          <w:divBdr>
                            <w:top w:val="none" w:sz="0" w:space="0" w:color="auto"/>
                            <w:left w:val="none" w:sz="0" w:space="0" w:color="auto"/>
                            <w:bottom w:val="single" w:sz="6" w:space="0" w:color="DADCE0"/>
                            <w:right w:val="none" w:sz="0" w:space="0" w:color="auto"/>
                          </w:divBdr>
                          <w:divsChild>
                            <w:div w:id="1475485444">
                              <w:marLeft w:val="0"/>
                              <w:marRight w:val="0"/>
                              <w:marTop w:val="0"/>
                              <w:marBottom w:val="0"/>
                              <w:divBdr>
                                <w:top w:val="none" w:sz="0" w:space="6" w:color="auto"/>
                                <w:left w:val="none" w:sz="0" w:space="9" w:color="auto"/>
                                <w:bottom w:val="none" w:sz="0" w:space="6" w:color="auto"/>
                                <w:right w:val="single" w:sz="6" w:space="9" w:color="DADCE0"/>
                              </w:divBdr>
                            </w:div>
                            <w:div w:id="1521164480">
                              <w:marLeft w:val="0"/>
                              <w:marRight w:val="0"/>
                              <w:marTop w:val="0"/>
                              <w:marBottom w:val="0"/>
                              <w:divBdr>
                                <w:top w:val="none" w:sz="0" w:space="6" w:color="auto"/>
                                <w:left w:val="none" w:sz="0" w:space="9" w:color="auto"/>
                                <w:bottom w:val="none" w:sz="0" w:space="6" w:color="auto"/>
                                <w:right w:val="single" w:sz="6" w:space="9" w:color="DADCE0"/>
                              </w:divBdr>
                            </w:div>
                            <w:div w:id="1977294843">
                              <w:marLeft w:val="0"/>
                              <w:marRight w:val="0"/>
                              <w:marTop w:val="0"/>
                              <w:marBottom w:val="0"/>
                              <w:divBdr>
                                <w:top w:val="none" w:sz="0" w:space="6" w:color="auto"/>
                                <w:left w:val="none" w:sz="0" w:space="9" w:color="auto"/>
                                <w:bottom w:val="none" w:sz="0" w:space="6" w:color="auto"/>
                                <w:right w:val="single" w:sz="6" w:space="9" w:color="DADCE0"/>
                              </w:divBdr>
                            </w:div>
                            <w:div w:id="1720350515">
                              <w:marLeft w:val="0"/>
                              <w:marRight w:val="0"/>
                              <w:marTop w:val="0"/>
                              <w:marBottom w:val="0"/>
                              <w:divBdr>
                                <w:top w:val="none" w:sz="0" w:space="6" w:color="auto"/>
                                <w:left w:val="none" w:sz="0" w:space="9" w:color="auto"/>
                                <w:bottom w:val="none" w:sz="0" w:space="6" w:color="auto"/>
                                <w:right w:val="single" w:sz="6" w:space="9" w:color="DADCE0"/>
                              </w:divBdr>
                            </w:div>
                            <w:div w:id="2053651432">
                              <w:marLeft w:val="0"/>
                              <w:marRight w:val="0"/>
                              <w:marTop w:val="0"/>
                              <w:marBottom w:val="0"/>
                              <w:divBdr>
                                <w:top w:val="none" w:sz="0" w:space="6" w:color="auto"/>
                                <w:left w:val="none" w:sz="0" w:space="9" w:color="auto"/>
                                <w:bottom w:val="none" w:sz="0" w:space="6" w:color="auto"/>
                                <w:right w:val="single" w:sz="6" w:space="9" w:color="DADCE0"/>
                              </w:divBdr>
                            </w:div>
                            <w:div w:id="1468013446">
                              <w:marLeft w:val="0"/>
                              <w:marRight w:val="0"/>
                              <w:marTop w:val="0"/>
                              <w:marBottom w:val="0"/>
                              <w:divBdr>
                                <w:top w:val="none" w:sz="0" w:space="6" w:color="auto"/>
                                <w:left w:val="none" w:sz="0" w:space="9" w:color="auto"/>
                                <w:bottom w:val="none" w:sz="0" w:space="6" w:color="auto"/>
                                <w:right w:val="single" w:sz="6" w:space="9" w:color="DADCE0"/>
                              </w:divBdr>
                            </w:div>
                            <w:div w:id="1790588022">
                              <w:marLeft w:val="0"/>
                              <w:marRight w:val="0"/>
                              <w:marTop w:val="0"/>
                              <w:marBottom w:val="0"/>
                              <w:divBdr>
                                <w:top w:val="none" w:sz="0" w:space="6" w:color="auto"/>
                                <w:left w:val="none" w:sz="0" w:space="9" w:color="auto"/>
                                <w:bottom w:val="none" w:sz="0" w:space="6" w:color="auto"/>
                                <w:right w:val="single" w:sz="6" w:space="9" w:color="DADCE0"/>
                              </w:divBdr>
                            </w:div>
                            <w:div w:id="720523680">
                              <w:marLeft w:val="0"/>
                              <w:marRight w:val="0"/>
                              <w:marTop w:val="0"/>
                              <w:marBottom w:val="0"/>
                              <w:divBdr>
                                <w:top w:val="none" w:sz="0" w:space="6" w:color="auto"/>
                                <w:left w:val="none" w:sz="0" w:space="9" w:color="auto"/>
                                <w:bottom w:val="none" w:sz="0" w:space="6" w:color="auto"/>
                                <w:right w:val="single" w:sz="6" w:space="9" w:color="DADCE0"/>
                              </w:divBdr>
                            </w:div>
                            <w:div w:id="1962573092">
                              <w:marLeft w:val="0"/>
                              <w:marRight w:val="0"/>
                              <w:marTop w:val="0"/>
                              <w:marBottom w:val="0"/>
                              <w:divBdr>
                                <w:top w:val="none" w:sz="0" w:space="6" w:color="auto"/>
                                <w:left w:val="none" w:sz="0" w:space="9" w:color="auto"/>
                                <w:bottom w:val="none" w:sz="0" w:space="6" w:color="auto"/>
                                <w:right w:val="single" w:sz="6" w:space="9" w:color="DADCE0"/>
                              </w:divBdr>
                            </w:div>
                            <w:div w:id="1792430192">
                              <w:marLeft w:val="0"/>
                              <w:marRight w:val="0"/>
                              <w:marTop w:val="0"/>
                              <w:marBottom w:val="0"/>
                              <w:divBdr>
                                <w:top w:val="none" w:sz="0" w:space="6" w:color="auto"/>
                                <w:left w:val="none" w:sz="0" w:space="9" w:color="auto"/>
                                <w:bottom w:val="none" w:sz="0" w:space="6" w:color="auto"/>
                                <w:right w:val="single" w:sz="6" w:space="9" w:color="DADCE0"/>
                              </w:divBdr>
                            </w:div>
                          </w:divsChild>
                        </w:div>
                        <w:div w:id="1590196579">
                          <w:marLeft w:val="0"/>
                          <w:marRight w:val="0"/>
                          <w:marTop w:val="0"/>
                          <w:marBottom w:val="0"/>
                          <w:divBdr>
                            <w:top w:val="none" w:sz="0" w:space="0" w:color="auto"/>
                            <w:left w:val="none" w:sz="0" w:space="0" w:color="auto"/>
                            <w:bottom w:val="single" w:sz="6" w:space="0" w:color="DADCE0"/>
                            <w:right w:val="none" w:sz="0" w:space="0" w:color="auto"/>
                          </w:divBdr>
                          <w:divsChild>
                            <w:div w:id="2010593103">
                              <w:marLeft w:val="0"/>
                              <w:marRight w:val="0"/>
                              <w:marTop w:val="0"/>
                              <w:marBottom w:val="0"/>
                              <w:divBdr>
                                <w:top w:val="none" w:sz="0" w:space="6" w:color="auto"/>
                                <w:left w:val="none" w:sz="0" w:space="9" w:color="auto"/>
                                <w:bottom w:val="none" w:sz="0" w:space="6" w:color="auto"/>
                                <w:right w:val="single" w:sz="6" w:space="9" w:color="DADCE0"/>
                              </w:divBdr>
                            </w:div>
                            <w:div w:id="2013726551">
                              <w:marLeft w:val="0"/>
                              <w:marRight w:val="0"/>
                              <w:marTop w:val="0"/>
                              <w:marBottom w:val="0"/>
                              <w:divBdr>
                                <w:top w:val="none" w:sz="0" w:space="6" w:color="auto"/>
                                <w:left w:val="none" w:sz="0" w:space="9" w:color="auto"/>
                                <w:bottom w:val="none" w:sz="0" w:space="6" w:color="auto"/>
                                <w:right w:val="single" w:sz="6" w:space="9" w:color="DADCE0"/>
                              </w:divBdr>
                            </w:div>
                            <w:div w:id="436874619">
                              <w:marLeft w:val="0"/>
                              <w:marRight w:val="0"/>
                              <w:marTop w:val="0"/>
                              <w:marBottom w:val="0"/>
                              <w:divBdr>
                                <w:top w:val="none" w:sz="0" w:space="6" w:color="auto"/>
                                <w:left w:val="none" w:sz="0" w:space="9" w:color="auto"/>
                                <w:bottom w:val="none" w:sz="0" w:space="6" w:color="auto"/>
                                <w:right w:val="single" w:sz="6" w:space="9" w:color="DADCE0"/>
                              </w:divBdr>
                            </w:div>
                            <w:div w:id="1846482037">
                              <w:marLeft w:val="0"/>
                              <w:marRight w:val="0"/>
                              <w:marTop w:val="0"/>
                              <w:marBottom w:val="0"/>
                              <w:divBdr>
                                <w:top w:val="none" w:sz="0" w:space="6" w:color="auto"/>
                                <w:left w:val="none" w:sz="0" w:space="9" w:color="auto"/>
                                <w:bottom w:val="none" w:sz="0" w:space="6" w:color="auto"/>
                                <w:right w:val="single" w:sz="6" w:space="9" w:color="DADCE0"/>
                              </w:divBdr>
                            </w:div>
                            <w:div w:id="1830631085">
                              <w:marLeft w:val="0"/>
                              <w:marRight w:val="0"/>
                              <w:marTop w:val="0"/>
                              <w:marBottom w:val="0"/>
                              <w:divBdr>
                                <w:top w:val="none" w:sz="0" w:space="6" w:color="auto"/>
                                <w:left w:val="none" w:sz="0" w:space="9" w:color="auto"/>
                                <w:bottom w:val="none" w:sz="0" w:space="6" w:color="auto"/>
                                <w:right w:val="single" w:sz="6" w:space="9" w:color="DADCE0"/>
                              </w:divBdr>
                            </w:div>
                            <w:div w:id="396393205">
                              <w:marLeft w:val="0"/>
                              <w:marRight w:val="0"/>
                              <w:marTop w:val="0"/>
                              <w:marBottom w:val="0"/>
                              <w:divBdr>
                                <w:top w:val="none" w:sz="0" w:space="6" w:color="auto"/>
                                <w:left w:val="none" w:sz="0" w:space="9" w:color="auto"/>
                                <w:bottom w:val="none" w:sz="0" w:space="6" w:color="auto"/>
                                <w:right w:val="single" w:sz="6" w:space="9" w:color="DADCE0"/>
                              </w:divBdr>
                            </w:div>
                            <w:div w:id="871696890">
                              <w:marLeft w:val="0"/>
                              <w:marRight w:val="0"/>
                              <w:marTop w:val="0"/>
                              <w:marBottom w:val="0"/>
                              <w:divBdr>
                                <w:top w:val="none" w:sz="0" w:space="6" w:color="auto"/>
                                <w:left w:val="none" w:sz="0" w:space="9" w:color="auto"/>
                                <w:bottom w:val="none" w:sz="0" w:space="6" w:color="auto"/>
                                <w:right w:val="single" w:sz="6" w:space="9" w:color="DADCE0"/>
                              </w:divBdr>
                            </w:div>
                            <w:div w:id="900940255">
                              <w:marLeft w:val="0"/>
                              <w:marRight w:val="0"/>
                              <w:marTop w:val="0"/>
                              <w:marBottom w:val="0"/>
                              <w:divBdr>
                                <w:top w:val="none" w:sz="0" w:space="6" w:color="auto"/>
                                <w:left w:val="none" w:sz="0" w:space="9" w:color="auto"/>
                                <w:bottom w:val="none" w:sz="0" w:space="6" w:color="auto"/>
                                <w:right w:val="single" w:sz="6" w:space="9" w:color="DADCE0"/>
                              </w:divBdr>
                            </w:div>
                            <w:div w:id="777796285">
                              <w:marLeft w:val="0"/>
                              <w:marRight w:val="0"/>
                              <w:marTop w:val="0"/>
                              <w:marBottom w:val="0"/>
                              <w:divBdr>
                                <w:top w:val="none" w:sz="0" w:space="6" w:color="auto"/>
                                <w:left w:val="none" w:sz="0" w:space="9" w:color="auto"/>
                                <w:bottom w:val="none" w:sz="0" w:space="6" w:color="auto"/>
                                <w:right w:val="single" w:sz="6" w:space="9" w:color="DADCE0"/>
                              </w:divBdr>
                            </w:div>
                            <w:div w:id="1954481748">
                              <w:marLeft w:val="0"/>
                              <w:marRight w:val="0"/>
                              <w:marTop w:val="0"/>
                              <w:marBottom w:val="0"/>
                              <w:divBdr>
                                <w:top w:val="none" w:sz="0" w:space="6" w:color="auto"/>
                                <w:left w:val="none" w:sz="0" w:space="9" w:color="auto"/>
                                <w:bottom w:val="none" w:sz="0" w:space="6" w:color="auto"/>
                                <w:right w:val="single" w:sz="6" w:space="9" w:color="DADCE0"/>
                              </w:divBdr>
                            </w:div>
                          </w:divsChild>
                        </w:div>
                        <w:div w:id="957493411">
                          <w:marLeft w:val="0"/>
                          <w:marRight w:val="0"/>
                          <w:marTop w:val="0"/>
                          <w:marBottom w:val="0"/>
                          <w:divBdr>
                            <w:top w:val="none" w:sz="0" w:space="0" w:color="auto"/>
                            <w:left w:val="none" w:sz="0" w:space="0" w:color="auto"/>
                            <w:bottom w:val="single" w:sz="6" w:space="0" w:color="DADCE0"/>
                            <w:right w:val="none" w:sz="0" w:space="0" w:color="auto"/>
                          </w:divBdr>
                          <w:divsChild>
                            <w:div w:id="1822769530">
                              <w:marLeft w:val="0"/>
                              <w:marRight w:val="0"/>
                              <w:marTop w:val="0"/>
                              <w:marBottom w:val="0"/>
                              <w:divBdr>
                                <w:top w:val="none" w:sz="0" w:space="6" w:color="auto"/>
                                <w:left w:val="none" w:sz="0" w:space="9" w:color="auto"/>
                                <w:bottom w:val="none" w:sz="0" w:space="6" w:color="auto"/>
                                <w:right w:val="single" w:sz="6" w:space="9" w:color="DADCE0"/>
                              </w:divBdr>
                            </w:div>
                            <w:div w:id="1939832329">
                              <w:marLeft w:val="0"/>
                              <w:marRight w:val="0"/>
                              <w:marTop w:val="0"/>
                              <w:marBottom w:val="0"/>
                              <w:divBdr>
                                <w:top w:val="none" w:sz="0" w:space="6" w:color="auto"/>
                                <w:left w:val="none" w:sz="0" w:space="9" w:color="auto"/>
                                <w:bottom w:val="none" w:sz="0" w:space="6" w:color="auto"/>
                                <w:right w:val="single" w:sz="6" w:space="9" w:color="DADCE0"/>
                              </w:divBdr>
                            </w:div>
                            <w:div w:id="1147165806">
                              <w:marLeft w:val="0"/>
                              <w:marRight w:val="0"/>
                              <w:marTop w:val="0"/>
                              <w:marBottom w:val="0"/>
                              <w:divBdr>
                                <w:top w:val="none" w:sz="0" w:space="6" w:color="auto"/>
                                <w:left w:val="none" w:sz="0" w:space="9" w:color="auto"/>
                                <w:bottom w:val="none" w:sz="0" w:space="6" w:color="auto"/>
                                <w:right w:val="single" w:sz="6" w:space="9" w:color="DADCE0"/>
                              </w:divBdr>
                            </w:div>
                            <w:div w:id="43410861">
                              <w:marLeft w:val="0"/>
                              <w:marRight w:val="0"/>
                              <w:marTop w:val="0"/>
                              <w:marBottom w:val="0"/>
                              <w:divBdr>
                                <w:top w:val="none" w:sz="0" w:space="6" w:color="auto"/>
                                <w:left w:val="none" w:sz="0" w:space="9" w:color="auto"/>
                                <w:bottom w:val="none" w:sz="0" w:space="6" w:color="auto"/>
                                <w:right w:val="single" w:sz="6" w:space="9" w:color="DADCE0"/>
                              </w:divBdr>
                            </w:div>
                            <w:div w:id="874537276">
                              <w:marLeft w:val="0"/>
                              <w:marRight w:val="0"/>
                              <w:marTop w:val="0"/>
                              <w:marBottom w:val="0"/>
                              <w:divBdr>
                                <w:top w:val="none" w:sz="0" w:space="6" w:color="auto"/>
                                <w:left w:val="none" w:sz="0" w:space="9" w:color="auto"/>
                                <w:bottom w:val="none" w:sz="0" w:space="6" w:color="auto"/>
                                <w:right w:val="single" w:sz="6" w:space="9" w:color="DADCE0"/>
                              </w:divBdr>
                            </w:div>
                            <w:div w:id="1909416268">
                              <w:marLeft w:val="0"/>
                              <w:marRight w:val="0"/>
                              <w:marTop w:val="0"/>
                              <w:marBottom w:val="0"/>
                              <w:divBdr>
                                <w:top w:val="none" w:sz="0" w:space="6" w:color="auto"/>
                                <w:left w:val="none" w:sz="0" w:space="9" w:color="auto"/>
                                <w:bottom w:val="none" w:sz="0" w:space="6" w:color="auto"/>
                                <w:right w:val="single" w:sz="6" w:space="9" w:color="DADCE0"/>
                              </w:divBdr>
                            </w:div>
                            <w:div w:id="1224026409">
                              <w:marLeft w:val="0"/>
                              <w:marRight w:val="0"/>
                              <w:marTop w:val="0"/>
                              <w:marBottom w:val="0"/>
                              <w:divBdr>
                                <w:top w:val="none" w:sz="0" w:space="6" w:color="auto"/>
                                <w:left w:val="none" w:sz="0" w:space="9" w:color="auto"/>
                                <w:bottom w:val="none" w:sz="0" w:space="6" w:color="auto"/>
                                <w:right w:val="single" w:sz="6" w:space="9" w:color="DADCE0"/>
                              </w:divBdr>
                            </w:div>
                            <w:div w:id="430318165">
                              <w:marLeft w:val="0"/>
                              <w:marRight w:val="0"/>
                              <w:marTop w:val="0"/>
                              <w:marBottom w:val="0"/>
                              <w:divBdr>
                                <w:top w:val="none" w:sz="0" w:space="6" w:color="auto"/>
                                <w:left w:val="none" w:sz="0" w:space="9" w:color="auto"/>
                                <w:bottom w:val="none" w:sz="0" w:space="6" w:color="auto"/>
                                <w:right w:val="single" w:sz="6" w:space="9" w:color="DADCE0"/>
                              </w:divBdr>
                            </w:div>
                            <w:div w:id="601188174">
                              <w:marLeft w:val="0"/>
                              <w:marRight w:val="0"/>
                              <w:marTop w:val="0"/>
                              <w:marBottom w:val="0"/>
                              <w:divBdr>
                                <w:top w:val="none" w:sz="0" w:space="6" w:color="auto"/>
                                <w:left w:val="none" w:sz="0" w:space="9" w:color="auto"/>
                                <w:bottom w:val="none" w:sz="0" w:space="6" w:color="auto"/>
                                <w:right w:val="single" w:sz="6" w:space="9" w:color="DADCE0"/>
                              </w:divBdr>
                            </w:div>
                            <w:div w:id="813331292">
                              <w:marLeft w:val="0"/>
                              <w:marRight w:val="0"/>
                              <w:marTop w:val="0"/>
                              <w:marBottom w:val="0"/>
                              <w:divBdr>
                                <w:top w:val="none" w:sz="0" w:space="6" w:color="auto"/>
                                <w:left w:val="none" w:sz="0" w:space="9" w:color="auto"/>
                                <w:bottom w:val="none" w:sz="0" w:space="6" w:color="auto"/>
                                <w:right w:val="single" w:sz="6" w:space="9" w:color="DADCE0"/>
                              </w:divBdr>
                            </w:div>
                          </w:divsChild>
                        </w:div>
                        <w:div w:id="519396523">
                          <w:marLeft w:val="0"/>
                          <w:marRight w:val="0"/>
                          <w:marTop w:val="0"/>
                          <w:marBottom w:val="0"/>
                          <w:divBdr>
                            <w:top w:val="none" w:sz="0" w:space="0" w:color="auto"/>
                            <w:left w:val="none" w:sz="0" w:space="0" w:color="auto"/>
                            <w:bottom w:val="single" w:sz="6" w:space="0" w:color="DADCE0"/>
                            <w:right w:val="none" w:sz="0" w:space="0" w:color="auto"/>
                          </w:divBdr>
                          <w:divsChild>
                            <w:div w:id="1922257634">
                              <w:marLeft w:val="0"/>
                              <w:marRight w:val="0"/>
                              <w:marTop w:val="0"/>
                              <w:marBottom w:val="0"/>
                              <w:divBdr>
                                <w:top w:val="none" w:sz="0" w:space="6" w:color="auto"/>
                                <w:left w:val="none" w:sz="0" w:space="9" w:color="auto"/>
                                <w:bottom w:val="none" w:sz="0" w:space="6" w:color="auto"/>
                                <w:right w:val="single" w:sz="6" w:space="9" w:color="DADCE0"/>
                              </w:divBdr>
                            </w:div>
                            <w:div w:id="1026444461">
                              <w:marLeft w:val="0"/>
                              <w:marRight w:val="0"/>
                              <w:marTop w:val="0"/>
                              <w:marBottom w:val="0"/>
                              <w:divBdr>
                                <w:top w:val="none" w:sz="0" w:space="6" w:color="auto"/>
                                <w:left w:val="none" w:sz="0" w:space="9" w:color="auto"/>
                                <w:bottom w:val="none" w:sz="0" w:space="6" w:color="auto"/>
                                <w:right w:val="single" w:sz="6" w:space="9" w:color="DADCE0"/>
                              </w:divBdr>
                            </w:div>
                            <w:div w:id="791366894">
                              <w:marLeft w:val="0"/>
                              <w:marRight w:val="0"/>
                              <w:marTop w:val="0"/>
                              <w:marBottom w:val="0"/>
                              <w:divBdr>
                                <w:top w:val="none" w:sz="0" w:space="6" w:color="auto"/>
                                <w:left w:val="none" w:sz="0" w:space="9" w:color="auto"/>
                                <w:bottom w:val="none" w:sz="0" w:space="6" w:color="auto"/>
                                <w:right w:val="single" w:sz="6" w:space="9" w:color="DADCE0"/>
                              </w:divBdr>
                            </w:div>
                            <w:div w:id="1687487764">
                              <w:marLeft w:val="0"/>
                              <w:marRight w:val="0"/>
                              <w:marTop w:val="0"/>
                              <w:marBottom w:val="0"/>
                              <w:divBdr>
                                <w:top w:val="none" w:sz="0" w:space="6" w:color="auto"/>
                                <w:left w:val="none" w:sz="0" w:space="9" w:color="auto"/>
                                <w:bottom w:val="none" w:sz="0" w:space="6" w:color="auto"/>
                                <w:right w:val="single" w:sz="6" w:space="9" w:color="DADCE0"/>
                              </w:divBdr>
                            </w:div>
                            <w:div w:id="1649699896">
                              <w:marLeft w:val="0"/>
                              <w:marRight w:val="0"/>
                              <w:marTop w:val="0"/>
                              <w:marBottom w:val="0"/>
                              <w:divBdr>
                                <w:top w:val="none" w:sz="0" w:space="6" w:color="auto"/>
                                <w:left w:val="none" w:sz="0" w:space="9" w:color="auto"/>
                                <w:bottom w:val="none" w:sz="0" w:space="6" w:color="auto"/>
                                <w:right w:val="single" w:sz="6" w:space="9" w:color="DADCE0"/>
                              </w:divBdr>
                            </w:div>
                            <w:div w:id="1098791717">
                              <w:marLeft w:val="0"/>
                              <w:marRight w:val="0"/>
                              <w:marTop w:val="0"/>
                              <w:marBottom w:val="0"/>
                              <w:divBdr>
                                <w:top w:val="none" w:sz="0" w:space="6" w:color="auto"/>
                                <w:left w:val="none" w:sz="0" w:space="9" w:color="auto"/>
                                <w:bottom w:val="none" w:sz="0" w:space="6" w:color="auto"/>
                                <w:right w:val="single" w:sz="6" w:space="9" w:color="DADCE0"/>
                              </w:divBdr>
                            </w:div>
                            <w:div w:id="415515775">
                              <w:marLeft w:val="0"/>
                              <w:marRight w:val="0"/>
                              <w:marTop w:val="0"/>
                              <w:marBottom w:val="0"/>
                              <w:divBdr>
                                <w:top w:val="none" w:sz="0" w:space="6" w:color="auto"/>
                                <w:left w:val="none" w:sz="0" w:space="9" w:color="auto"/>
                                <w:bottom w:val="none" w:sz="0" w:space="6" w:color="auto"/>
                                <w:right w:val="single" w:sz="6" w:space="9" w:color="DADCE0"/>
                              </w:divBdr>
                            </w:div>
                            <w:div w:id="1323120926">
                              <w:marLeft w:val="0"/>
                              <w:marRight w:val="0"/>
                              <w:marTop w:val="0"/>
                              <w:marBottom w:val="0"/>
                              <w:divBdr>
                                <w:top w:val="none" w:sz="0" w:space="6" w:color="auto"/>
                                <w:left w:val="none" w:sz="0" w:space="9" w:color="auto"/>
                                <w:bottom w:val="none" w:sz="0" w:space="6" w:color="auto"/>
                                <w:right w:val="single" w:sz="6" w:space="9" w:color="DADCE0"/>
                              </w:divBdr>
                            </w:div>
                            <w:div w:id="1295015985">
                              <w:marLeft w:val="0"/>
                              <w:marRight w:val="0"/>
                              <w:marTop w:val="0"/>
                              <w:marBottom w:val="0"/>
                              <w:divBdr>
                                <w:top w:val="none" w:sz="0" w:space="6" w:color="auto"/>
                                <w:left w:val="none" w:sz="0" w:space="9" w:color="auto"/>
                                <w:bottom w:val="none" w:sz="0" w:space="6" w:color="auto"/>
                                <w:right w:val="single" w:sz="6" w:space="9" w:color="DADCE0"/>
                              </w:divBdr>
                            </w:div>
                            <w:div w:id="1847091881">
                              <w:marLeft w:val="0"/>
                              <w:marRight w:val="0"/>
                              <w:marTop w:val="0"/>
                              <w:marBottom w:val="0"/>
                              <w:divBdr>
                                <w:top w:val="none" w:sz="0" w:space="6" w:color="auto"/>
                                <w:left w:val="none" w:sz="0" w:space="9" w:color="auto"/>
                                <w:bottom w:val="none" w:sz="0" w:space="6" w:color="auto"/>
                                <w:right w:val="single" w:sz="6" w:space="9" w:color="DADCE0"/>
                              </w:divBdr>
                            </w:div>
                          </w:divsChild>
                        </w:div>
                        <w:div w:id="1517425735">
                          <w:marLeft w:val="0"/>
                          <w:marRight w:val="0"/>
                          <w:marTop w:val="0"/>
                          <w:marBottom w:val="0"/>
                          <w:divBdr>
                            <w:top w:val="none" w:sz="0" w:space="0" w:color="auto"/>
                            <w:left w:val="none" w:sz="0" w:space="0" w:color="auto"/>
                            <w:bottom w:val="single" w:sz="6" w:space="0" w:color="DADCE0"/>
                            <w:right w:val="none" w:sz="0" w:space="0" w:color="auto"/>
                          </w:divBdr>
                          <w:divsChild>
                            <w:div w:id="853155480">
                              <w:marLeft w:val="0"/>
                              <w:marRight w:val="0"/>
                              <w:marTop w:val="0"/>
                              <w:marBottom w:val="0"/>
                              <w:divBdr>
                                <w:top w:val="none" w:sz="0" w:space="6" w:color="auto"/>
                                <w:left w:val="none" w:sz="0" w:space="9" w:color="auto"/>
                                <w:bottom w:val="none" w:sz="0" w:space="6" w:color="auto"/>
                                <w:right w:val="single" w:sz="6" w:space="9" w:color="DADCE0"/>
                              </w:divBdr>
                            </w:div>
                            <w:div w:id="1084835639">
                              <w:marLeft w:val="0"/>
                              <w:marRight w:val="0"/>
                              <w:marTop w:val="0"/>
                              <w:marBottom w:val="0"/>
                              <w:divBdr>
                                <w:top w:val="none" w:sz="0" w:space="6" w:color="auto"/>
                                <w:left w:val="none" w:sz="0" w:space="9" w:color="auto"/>
                                <w:bottom w:val="none" w:sz="0" w:space="6" w:color="auto"/>
                                <w:right w:val="single" w:sz="6" w:space="9" w:color="DADCE0"/>
                              </w:divBdr>
                            </w:div>
                            <w:div w:id="918096303">
                              <w:marLeft w:val="0"/>
                              <w:marRight w:val="0"/>
                              <w:marTop w:val="0"/>
                              <w:marBottom w:val="0"/>
                              <w:divBdr>
                                <w:top w:val="none" w:sz="0" w:space="6" w:color="auto"/>
                                <w:left w:val="none" w:sz="0" w:space="9" w:color="auto"/>
                                <w:bottom w:val="none" w:sz="0" w:space="6" w:color="auto"/>
                                <w:right w:val="single" w:sz="6" w:space="9" w:color="DADCE0"/>
                              </w:divBdr>
                            </w:div>
                            <w:div w:id="2044089984">
                              <w:marLeft w:val="0"/>
                              <w:marRight w:val="0"/>
                              <w:marTop w:val="0"/>
                              <w:marBottom w:val="0"/>
                              <w:divBdr>
                                <w:top w:val="none" w:sz="0" w:space="6" w:color="auto"/>
                                <w:left w:val="none" w:sz="0" w:space="9" w:color="auto"/>
                                <w:bottom w:val="none" w:sz="0" w:space="6" w:color="auto"/>
                                <w:right w:val="single" w:sz="6" w:space="9" w:color="DADCE0"/>
                              </w:divBdr>
                            </w:div>
                            <w:div w:id="539436904">
                              <w:marLeft w:val="0"/>
                              <w:marRight w:val="0"/>
                              <w:marTop w:val="0"/>
                              <w:marBottom w:val="0"/>
                              <w:divBdr>
                                <w:top w:val="none" w:sz="0" w:space="6" w:color="auto"/>
                                <w:left w:val="none" w:sz="0" w:space="9" w:color="auto"/>
                                <w:bottom w:val="none" w:sz="0" w:space="6" w:color="auto"/>
                                <w:right w:val="single" w:sz="6" w:space="9" w:color="DADCE0"/>
                              </w:divBdr>
                            </w:div>
                            <w:div w:id="1145589025">
                              <w:marLeft w:val="0"/>
                              <w:marRight w:val="0"/>
                              <w:marTop w:val="0"/>
                              <w:marBottom w:val="0"/>
                              <w:divBdr>
                                <w:top w:val="none" w:sz="0" w:space="6" w:color="auto"/>
                                <w:left w:val="none" w:sz="0" w:space="9" w:color="auto"/>
                                <w:bottom w:val="none" w:sz="0" w:space="6" w:color="auto"/>
                                <w:right w:val="single" w:sz="6" w:space="9" w:color="DADCE0"/>
                              </w:divBdr>
                            </w:div>
                            <w:div w:id="135151935">
                              <w:marLeft w:val="0"/>
                              <w:marRight w:val="0"/>
                              <w:marTop w:val="0"/>
                              <w:marBottom w:val="0"/>
                              <w:divBdr>
                                <w:top w:val="none" w:sz="0" w:space="6" w:color="auto"/>
                                <w:left w:val="none" w:sz="0" w:space="9" w:color="auto"/>
                                <w:bottom w:val="none" w:sz="0" w:space="6" w:color="auto"/>
                                <w:right w:val="single" w:sz="6" w:space="9" w:color="DADCE0"/>
                              </w:divBdr>
                            </w:div>
                            <w:div w:id="577179074">
                              <w:marLeft w:val="0"/>
                              <w:marRight w:val="0"/>
                              <w:marTop w:val="0"/>
                              <w:marBottom w:val="0"/>
                              <w:divBdr>
                                <w:top w:val="none" w:sz="0" w:space="6" w:color="auto"/>
                                <w:left w:val="none" w:sz="0" w:space="9" w:color="auto"/>
                                <w:bottom w:val="none" w:sz="0" w:space="6" w:color="auto"/>
                                <w:right w:val="single" w:sz="6" w:space="9" w:color="DADCE0"/>
                              </w:divBdr>
                            </w:div>
                            <w:div w:id="1459688121">
                              <w:marLeft w:val="0"/>
                              <w:marRight w:val="0"/>
                              <w:marTop w:val="0"/>
                              <w:marBottom w:val="0"/>
                              <w:divBdr>
                                <w:top w:val="none" w:sz="0" w:space="6" w:color="auto"/>
                                <w:left w:val="none" w:sz="0" w:space="9" w:color="auto"/>
                                <w:bottom w:val="none" w:sz="0" w:space="6" w:color="auto"/>
                                <w:right w:val="single" w:sz="6" w:space="9" w:color="DADCE0"/>
                              </w:divBdr>
                            </w:div>
                            <w:div w:id="1114712463">
                              <w:marLeft w:val="0"/>
                              <w:marRight w:val="0"/>
                              <w:marTop w:val="0"/>
                              <w:marBottom w:val="0"/>
                              <w:divBdr>
                                <w:top w:val="none" w:sz="0" w:space="6" w:color="auto"/>
                                <w:left w:val="none" w:sz="0" w:space="9" w:color="auto"/>
                                <w:bottom w:val="none" w:sz="0" w:space="6" w:color="auto"/>
                                <w:right w:val="single" w:sz="6" w:space="9" w:color="DADCE0"/>
                              </w:divBdr>
                            </w:div>
                          </w:divsChild>
                        </w:div>
                        <w:div w:id="1905138562">
                          <w:marLeft w:val="0"/>
                          <w:marRight w:val="0"/>
                          <w:marTop w:val="0"/>
                          <w:marBottom w:val="0"/>
                          <w:divBdr>
                            <w:top w:val="none" w:sz="0" w:space="0" w:color="auto"/>
                            <w:left w:val="none" w:sz="0" w:space="0" w:color="auto"/>
                            <w:bottom w:val="single" w:sz="6" w:space="0" w:color="DADCE0"/>
                            <w:right w:val="none" w:sz="0" w:space="0" w:color="auto"/>
                          </w:divBdr>
                          <w:divsChild>
                            <w:div w:id="1683122071">
                              <w:marLeft w:val="0"/>
                              <w:marRight w:val="0"/>
                              <w:marTop w:val="0"/>
                              <w:marBottom w:val="0"/>
                              <w:divBdr>
                                <w:top w:val="none" w:sz="0" w:space="6" w:color="auto"/>
                                <w:left w:val="none" w:sz="0" w:space="9" w:color="auto"/>
                                <w:bottom w:val="none" w:sz="0" w:space="6" w:color="auto"/>
                                <w:right w:val="single" w:sz="6" w:space="9" w:color="DADCE0"/>
                              </w:divBdr>
                            </w:div>
                            <w:div w:id="1094782033">
                              <w:marLeft w:val="0"/>
                              <w:marRight w:val="0"/>
                              <w:marTop w:val="0"/>
                              <w:marBottom w:val="0"/>
                              <w:divBdr>
                                <w:top w:val="none" w:sz="0" w:space="6" w:color="auto"/>
                                <w:left w:val="none" w:sz="0" w:space="9" w:color="auto"/>
                                <w:bottom w:val="none" w:sz="0" w:space="6" w:color="auto"/>
                                <w:right w:val="single" w:sz="6" w:space="9" w:color="DADCE0"/>
                              </w:divBdr>
                            </w:div>
                            <w:div w:id="286740975">
                              <w:marLeft w:val="0"/>
                              <w:marRight w:val="0"/>
                              <w:marTop w:val="0"/>
                              <w:marBottom w:val="0"/>
                              <w:divBdr>
                                <w:top w:val="none" w:sz="0" w:space="6" w:color="auto"/>
                                <w:left w:val="none" w:sz="0" w:space="9" w:color="auto"/>
                                <w:bottom w:val="none" w:sz="0" w:space="6" w:color="auto"/>
                                <w:right w:val="single" w:sz="6" w:space="9" w:color="DADCE0"/>
                              </w:divBdr>
                            </w:div>
                            <w:div w:id="1408041280">
                              <w:marLeft w:val="0"/>
                              <w:marRight w:val="0"/>
                              <w:marTop w:val="0"/>
                              <w:marBottom w:val="0"/>
                              <w:divBdr>
                                <w:top w:val="none" w:sz="0" w:space="6" w:color="auto"/>
                                <w:left w:val="none" w:sz="0" w:space="9" w:color="auto"/>
                                <w:bottom w:val="none" w:sz="0" w:space="6" w:color="auto"/>
                                <w:right w:val="single" w:sz="6" w:space="9" w:color="DADCE0"/>
                              </w:divBdr>
                            </w:div>
                            <w:div w:id="1947155957">
                              <w:marLeft w:val="0"/>
                              <w:marRight w:val="0"/>
                              <w:marTop w:val="0"/>
                              <w:marBottom w:val="0"/>
                              <w:divBdr>
                                <w:top w:val="none" w:sz="0" w:space="6" w:color="auto"/>
                                <w:left w:val="none" w:sz="0" w:space="9" w:color="auto"/>
                                <w:bottom w:val="none" w:sz="0" w:space="6" w:color="auto"/>
                                <w:right w:val="single" w:sz="6" w:space="9" w:color="DADCE0"/>
                              </w:divBdr>
                            </w:div>
                            <w:div w:id="2128309953">
                              <w:marLeft w:val="0"/>
                              <w:marRight w:val="0"/>
                              <w:marTop w:val="0"/>
                              <w:marBottom w:val="0"/>
                              <w:divBdr>
                                <w:top w:val="none" w:sz="0" w:space="6" w:color="auto"/>
                                <w:left w:val="none" w:sz="0" w:space="9" w:color="auto"/>
                                <w:bottom w:val="none" w:sz="0" w:space="6" w:color="auto"/>
                                <w:right w:val="single" w:sz="6" w:space="9" w:color="DADCE0"/>
                              </w:divBdr>
                            </w:div>
                            <w:div w:id="121965523">
                              <w:marLeft w:val="0"/>
                              <w:marRight w:val="0"/>
                              <w:marTop w:val="0"/>
                              <w:marBottom w:val="0"/>
                              <w:divBdr>
                                <w:top w:val="none" w:sz="0" w:space="6" w:color="auto"/>
                                <w:left w:val="none" w:sz="0" w:space="9" w:color="auto"/>
                                <w:bottom w:val="none" w:sz="0" w:space="6" w:color="auto"/>
                                <w:right w:val="single" w:sz="6" w:space="9" w:color="DADCE0"/>
                              </w:divBdr>
                            </w:div>
                            <w:div w:id="501892648">
                              <w:marLeft w:val="0"/>
                              <w:marRight w:val="0"/>
                              <w:marTop w:val="0"/>
                              <w:marBottom w:val="0"/>
                              <w:divBdr>
                                <w:top w:val="none" w:sz="0" w:space="6" w:color="auto"/>
                                <w:left w:val="none" w:sz="0" w:space="9" w:color="auto"/>
                                <w:bottom w:val="none" w:sz="0" w:space="6" w:color="auto"/>
                                <w:right w:val="single" w:sz="6" w:space="9" w:color="DADCE0"/>
                              </w:divBdr>
                            </w:div>
                            <w:div w:id="348877949">
                              <w:marLeft w:val="0"/>
                              <w:marRight w:val="0"/>
                              <w:marTop w:val="0"/>
                              <w:marBottom w:val="0"/>
                              <w:divBdr>
                                <w:top w:val="none" w:sz="0" w:space="6" w:color="auto"/>
                                <w:left w:val="none" w:sz="0" w:space="9" w:color="auto"/>
                                <w:bottom w:val="none" w:sz="0" w:space="6" w:color="auto"/>
                                <w:right w:val="single" w:sz="6" w:space="9" w:color="DADCE0"/>
                              </w:divBdr>
                            </w:div>
                            <w:div w:id="419261097">
                              <w:marLeft w:val="0"/>
                              <w:marRight w:val="0"/>
                              <w:marTop w:val="0"/>
                              <w:marBottom w:val="0"/>
                              <w:divBdr>
                                <w:top w:val="none" w:sz="0" w:space="6" w:color="auto"/>
                                <w:left w:val="none" w:sz="0" w:space="9" w:color="auto"/>
                                <w:bottom w:val="none" w:sz="0" w:space="6" w:color="auto"/>
                                <w:right w:val="single" w:sz="6" w:space="9" w:color="DADCE0"/>
                              </w:divBdr>
                            </w:div>
                          </w:divsChild>
                        </w:div>
                        <w:div w:id="266424092">
                          <w:marLeft w:val="0"/>
                          <w:marRight w:val="0"/>
                          <w:marTop w:val="0"/>
                          <w:marBottom w:val="0"/>
                          <w:divBdr>
                            <w:top w:val="none" w:sz="0" w:space="0" w:color="auto"/>
                            <w:left w:val="none" w:sz="0" w:space="0" w:color="auto"/>
                            <w:bottom w:val="single" w:sz="6" w:space="0" w:color="DADCE0"/>
                            <w:right w:val="none" w:sz="0" w:space="0" w:color="auto"/>
                          </w:divBdr>
                          <w:divsChild>
                            <w:div w:id="1751466482">
                              <w:marLeft w:val="0"/>
                              <w:marRight w:val="0"/>
                              <w:marTop w:val="0"/>
                              <w:marBottom w:val="0"/>
                              <w:divBdr>
                                <w:top w:val="none" w:sz="0" w:space="6" w:color="auto"/>
                                <w:left w:val="none" w:sz="0" w:space="9" w:color="auto"/>
                                <w:bottom w:val="none" w:sz="0" w:space="6" w:color="auto"/>
                                <w:right w:val="single" w:sz="6" w:space="9" w:color="DADCE0"/>
                              </w:divBdr>
                            </w:div>
                            <w:div w:id="1957448106">
                              <w:marLeft w:val="0"/>
                              <w:marRight w:val="0"/>
                              <w:marTop w:val="0"/>
                              <w:marBottom w:val="0"/>
                              <w:divBdr>
                                <w:top w:val="none" w:sz="0" w:space="6" w:color="auto"/>
                                <w:left w:val="none" w:sz="0" w:space="9" w:color="auto"/>
                                <w:bottom w:val="none" w:sz="0" w:space="6" w:color="auto"/>
                                <w:right w:val="single" w:sz="6" w:space="9" w:color="DADCE0"/>
                              </w:divBdr>
                            </w:div>
                            <w:div w:id="420689534">
                              <w:marLeft w:val="0"/>
                              <w:marRight w:val="0"/>
                              <w:marTop w:val="0"/>
                              <w:marBottom w:val="0"/>
                              <w:divBdr>
                                <w:top w:val="none" w:sz="0" w:space="6" w:color="auto"/>
                                <w:left w:val="none" w:sz="0" w:space="9" w:color="auto"/>
                                <w:bottom w:val="none" w:sz="0" w:space="6" w:color="auto"/>
                                <w:right w:val="single" w:sz="6" w:space="9" w:color="DADCE0"/>
                              </w:divBdr>
                            </w:div>
                            <w:div w:id="161168209">
                              <w:marLeft w:val="0"/>
                              <w:marRight w:val="0"/>
                              <w:marTop w:val="0"/>
                              <w:marBottom w:val="0"/>
                              <w:divBdr>
                                <w:top w:val="none" w:sz="0" w:space="6" w:color="auto"/>
                                <w:left w:val="none" w:sz="0" w:space="9" w:color="auto"/>
                                <w:bottom w:val="none" w:sz="0" w:space="6" w:color="auto"/>
                                <w:right w:val="single" w:sz="6" w:space="9" w:color="DADCE0"/>
                              </w:divBdr>
                            </w:div>
                            <w:div w:id="484592632">
                              <w:marLeft w:val="0"/>
                              <w:marRight w:val="0"/>
                              <w:marTop w:val="0"/>
                              <w:marBottom w:val="0"/>
                              <w:divBdr>
                                <w:top w:val="none" w:sz="0" w:space="6" w:color="auto"/>
                                <w:left w:val="none" w:sz="0" w:space="9" w:color="auto"/>
                                <w:bottom w:val="none" w:sz="0" w:space="6" w:color="auto"/>
                                <w:right w:val="single" w:sz="6" w:space="9" w:color="DADCE0"/>
                              </w:divBdr>
                            </w:div>
                            <w:div w:id="1706070">
                              <w:marLeft w:val="0"/>
                              <w:marRight w:val="0"/>
                              <w:marTop w:val="0"/>
                              <w:marBottom w:val="0"/>
                              <w:divBdr>
                                <w:top w:val="none" w:sz="0" w:space="6" w:color="auto"/>
                                <w:left w:val="none" w:sz="0" w:space="9" w:color="auto"/>
                                <w:bottom w:val="none" w:sz="0" w:space="6" w:color="auto"/>
                                <w:right w:val="single" w:sz="6" w:space="9" w:color="DADCE0"/>
                              </w:divBdr>
                            </w:div>
                            <w:div w:id="1339887564">
                              <w:marLeft w:val="0"/>
                              <w:marRight w:val="0"/>
                              <w:marTop w:val="0"/>
                              <w:marBottom w:val="0"/>
                              <w:divBdr>
                                <w:top w:val="none" w:sz="0" w:space="6" w:color="auto"/>
                                <w:left w:val="none" w:sz="0" w:space="9" w:color="auto"/>
                                <w:bottom w:val="none" w:sz="0" w:space="6" w:color="auto"/>
                                <w:right w:val="single" w:sz="6" w:space="9" w:color="DADCE0"/>
                              </w:divBdr>
                            </w:div>
                            <w:div w:id="49690242">
                              <w:marLeft w:val="0"/>
                              <w:marRight w:val="0"/>
                              <w:marTop w:val="0"/>
                              <w:marBottom w:val="0"/>
                              <w:divBdr>
                                <w:top w:val="none" w:sz="0" w:space="6" w:color="auto"/>
                                <w:left w:val="none" w:sz="0" w:space="9" w:color="auto"/>
                                <w:bottom w:val="none" w:sz="0" w:space="6" w:color="auto"/>
                                <w:right w:val="single" w:sz="6" w:space="9" w:color="DADCE0"/>
                              </w:divBdr>
                            </w:div>
                            <w:div w:id="873078911">
                              <w:marLeft w:val="0"/>
                              <w:marRight w:val="0"/>
                              <w:marTop w:val="0"/>
                              <w:marBottom w:val="0"/>
                              <w:divBdr>
                                <w:top w:val="none" w:sz="0" w:space="6" w:color="auto"/>
                                <w:left w:val="none" w:sz="0" w:space="9" w:color="auto"/>
                                <w:bottom w:val="none" w:sz="0" w:space="6" w:color="auto"/>
                                <w:right w:val="single" w:sz="6" w:space="9" w:color="DADCE0"/>
                              </w:divBdr>
                            </w:div>
                            <w:div w:id="1106078294">
                              <w:marLeft w:val="0"/>
                              <w:marRight w:val="0"/>
                              <w:marTop w:val="0"/>
                              <w:marBottom w:val="0"/>
                              <w:divBdr>
                                <w:top w:val="none" w:sz="0" w:space="6" w:color="auto"/>
                                <w:left w:val="none" w:sz="0" w:space="9" w:color="auto"/>
                                <w:bottom w:val="none" w:sz="0" w:space="6" w:color="auto"/>
                                <w:right w:val="single" w:sz="6" w:space="9" w:color="DADCE0"/>
                              </w:divBdr>
                            </w:div>
                          </w:divsChild>
                        </w:div>
                        <w:div w:id="351030419">
                          <w:marLeft w:val="0"/>
                          <w:marRight w:val="0"/>
                          <w:marTop w:val="0"/>
                          <w:marBottom w:val="0"/>
                          <w:divBdr>
                            <w:top w:val="none" w:sz="0" w:space="0" w:color="auto"/>
                            <w:left w:val="none" w:sz="0" w:space="0" w:color="auto"/>
                            <w:bottom w:val="single" w:sz="6" w:space="0" w:color="DADCE0"/>
                            <w:right w:val="none" w:sz="0" w:space="0" w:color="auto"/>
                          </w:divBdr>
                          <w:divsChild>
                            <w:div w:id="388071255">
                              <w:marLeft w:val="0"/>
                              <w:marRight w:val="0"/>
                              <w:marTop w:val="0"/>
                              <w:marBottom w:val="0"/>
                              <w:divBdr>
                                <w:top w:val="none" w:sz="0" w:space="6" w:color="auto"/>
                                <w:left w:val="none" w:sz="0" w:space="9" w:color="auto"/>
                                <w:bottom w:val="none" w:sz="0" w:space="6" w:color="auto"/>
                                <w:right w:val="single" w:sz="6" w:space="9" w:color="DADCE0"/>
                              </w:divBdr>
                            </w:div>
                            <w:div w:id="1332828153">
                              <w:marLeft w:val="0"/>
                              <w:marRight w:val="0"/>
                              <w:marTop w:val="0"/>
                              <w:marBottom w:val="0"/>
                              <w:divBdr>
                                <w:top w:val="none" w:sz="0" w:space="6" w:color="auto"/>
                                <w:left w:val="none" w:sz="0" w:space="9" w:color="auto"/>
                                <w:bottom w:val="none" w:sz="0" w:space="6" w:color="auto"/>
                                <w:right w:val="single" w:sz="6" w:space="9" w:color="DADCE0"/>
                              </w:divBdr>
                            </w:div>
                            <w:div w:id="186916135">
                              <w:marLeft w:val="0"/>
                              <w:marRight w:val="0"/>
                              <w:marTop w:val="0"/>
                              <w:marBottom w:val="0"/>
                              <w:divBdr>
                                <w:top w:val="none" w:sz="0" w:space="6" w:color="auto"/>
                                <w:left w:val="none" w:sz="0" w:space="9" w:color="auto"/>
                                <w:bottom w:val="none" w:sz="0" w:space="6" w:color="auto"/>
                                <w:right w:val="single" w:sz="6" w:space="9" w:color="DADCE0"/>
                              </w:divBdr>
                            </w:div>
                            <w:div w:id="1670014339">
                              <w:marLeft w:val="0"/>
                              <w:marRight w:val="0"/>
                              <w:marTop w:val="0"/>
                              <w:marBottom w:val="0"/>
                              <w:divBdr>
                                <w:top w:val="none" w:sz="0" w:space="6" w:color="auto"/>
                                <w:left w:val="none" w:sz="0" w:space="9" w:color="auto"/>
                                <w:bottom w:val="none" w:sz="0" w:space="6" w:color="auto"/>
                                <w:right w:val="single" w:sz="6" w:space="9" w:color="DADCE0"/>
                              </w:divBdr>
                            </w:div>
                            <w:div w:id="108209867">
                              <w:marLeft w:val="0"/>
                              <w:marRight w:val="0"/>
                              <w:marTop w:val="0"/>
                              <w:marBottom w:val="0"/>
                              <w:divBdr>
                                <w:top w:val="none" w:sz="0" w:space="6" w:color="auto"/>
                                <w:left w:val="none" w:sz="0" w:space="9" w:color="auto"/>
                                <w:bottom w:val="none" w:sz="0" w:space="6" w:color="auto"/>
                                <w:right w:val="single" w:sz="6" w:space="9" w:color="DADCE0"/>
                              </w:divBdr>
                            </w:div>
                            <w:div w:id="1366980115">
                              <w:marLeft w:val="0"/>
                              <w:marRight w:val="0"/>
                              <w:marTop w:val="0"/>
                              <w:marBottom w:val="0"/>
                              <w:divBdr>
                                <w:top w:val="none" w:sz="0" w:space="6" w:color="auto"/>
                                <w:left w:val="none" w:sz="0" w:space="9" w:color="auto"/>
                                <w:bottom w:val="none" w:sz="0" w:space="6" w:color="auto"/>
                                <w:right w:val="single" w:sz="6" w:space="9" w:color="DADCE0"/>
                              </w:divBdr>
                            </w:div>
                            <w:div w:id="1624340634">
                              <w:marLeft w:val="0"/>
                              <w:marRight w:val="0"/>
                              <w:marTop w:val="0"/>
                              <w:marBottom w:val="0"/>
                              <w:divBdr>
                                <w:top w:val="none" w:sz="0" w:space="6" w:color="auto"/>
                                <w:left w:val="none" w:sz="0" w:space="9" w:color="auto"/>
                                <w:bottom w:val="none" w:sz="0" w:space="6" w:color="auto"/>
                                <w:right w:val="single" w:sz="6" w:space="9" w:color="DADCE0"/>
                              </w:divBdr>
                            </w:div>
                            <w:div w:id="1425030983">
                              <w:marLeft w:val="0"/>
                              <w:marRight w:val="0"/>
                              <w:marTop w:val="0"/>
                              <w:marBottom w:val="0"/>
                              <w:divBdr>
                                <w:top w:val="none" w:sz="0" w:space="6" w:color="auto"/>
                                <w:left w:val="none" w:sz="0" w:space="9" w:color="auto"/>
                                <w:bottom w:val="none" w:sz="0" w:space="6" w:color="auto"/>
                                <w:right w:val="single" w:sz="6" w:space="9" w:color="DADCE0"/>
                              </w:divBdr>
                            </w:div>
                            <w:div w:id="770323841">
                              <w:marLeft w:val="0"/>
                              <w:marRight w:val="0"/>
                              <w:marTop w:val="0"/>
                              <w:marBottom w:val="0"/>
                              <w:divBdr>
                                <w:top w:val="none" w:sz="0" w:space="6" w:color="auto"/>
                                <w:left w:val="none" w:sz="0" w:space="9" w:color="auto"/>
                                <w:bottom w:val="none" w:sz="0" w:space="6" w:color="auto"/>
                                <w:right w:val="single" w:sz="6" w:space="9" w:color="DADCE0"/>
                              </w:divBdr>
                            </w:div>
                            <w:div w:id="970400194">
                              <w:marLeft w:val="0"/>
                              <w:marRight w:val="0"/>
                              <w:marTop w:val="0"/>
                              <w:marBottom w:val="0"/>
                              <w:divBdr>
                                <w:top w:val="none" w:sz="0" w:space="6" w:color="auto"/>
                                <w:left w:val="none" w:sz="0" w:space="9" w:color="auto"/>
                                <w:bottom w:val="none" w:sz="0" w:space="6" w:color="auto"/>
                                <w:right w:val="single" w:sz="6" w:space="9" w:color="DADCE0"/>
                              </w:divBdr>
                            </w:div>
                          </w:divsChild>
                        </w:div>
                        <w:div w:id="1525048917">
                          <w:marLeft w:val="0"/>
                          <w:marRight w:val="0"/>
                          <w:marTop w:val="0"/>
                          <w:marBottom w:val="0"/>
                          <w:divBdr>
                            <w:top w:val="none" w:sz="0" w:space="0" w:color="auto"/>
                            <w:left w:val="none" w:sz="0" w:space="0" w:color="auto"/>
                            <w:bottom w:val="single" w:sz="6" w:space="0" w:color="DADCE0"/>
                            <w:right w:val="none" w:sz="0" w:space="0" w:color="auto"/>
                          </w:divBdr>
                          <w:divsChild>
                            <w:div w:id="1052654517">
                              <w:marLeft w:val="0"/>
                              <w:marRight w:val="0"/>
                              <w:marTop w:val="0"/>
                              <w:marBottom w:val="0"/>
                              <w:divBdr>
                                <w:top w:val="none" w:sz="0" w:space="6" w:color="auto"/>
                                <w:left w:val="none" w:sz="0" w:space="9" w:color="auto"/>
                                <w:bottom w:val="none" w:sz="0" w:space="6" w:color="auto"/>
                                <w:right w:val="single" w:sz="6" w:space="9" w:color="DADCE0"/>
                              </w:divBdr>
                            </w:div>
                            <w:div w:id="541135973">
                              <w:marLeft w:val="0"/>
                              <w:marRight w:val="0"/>
                              <w:marTop w:val="0"/>
                              <w:marBottom w:val="0"/>
                              <w:divBdr>
                                <w:top w:val="none" w:sz="0" w:space="6" w:color="auto"/>
                                <w:left w:val="none" w:sz="0" w:space="9" w:color="auto"/>
                                <w:bottom w:val="none" w:sz="0" w:space="6" w:color="auto"/>
                                <w:right w:val="single" w:sz="6" w:space="9" w:color="DADCE0"/>
                              </w:divBdr>
                            </w:div>
                            <w:div w:id="1886260248">
                              <w:marLeft w:val="0"/>
                              <w:marRight w:val="0"/>
                              <w:marTop w:val="0"/>
                              <w:marBottom w:val="0"/>
                              <w:divBdr>
                                <w:top w:val="none" w:sz="0" w:space="6" w:color="auto"/>
                                <w:left w:val="none" w:sz="0" w:space="9" w:color="auto"/>
                                <w:bottom w:val="none" w:sz="0" w:space="6" w:color="auto"/>
                                <w:right w:val="single" w:sz="6" w:space="9" w:color="DADCE0"/>
                              </w:divBdr>
                            </w:div>
                            <w:div w:id="258831116">
                              <w:marLeft w:val="0"/>
                              <w:marRight w:val="0"/>
                              <w:marTop w:val="0"/>
                              <w:marBottom w:val="0"/>
                              <w:divBdr>
                                <w:top w:val="none" w:sz="0" w:space="6" w:color="auto"/>
                                <w:left w:val="none" w:sz="0" w:space="9" w:color="auto"/>
                                <w:bottom w:val="none" w:sz="0" w:space="6" w:color="auto"/>
                                <w:right w:val="single" w:sz="6" w:space="9" w:color="DADCE0"/>
                              </w:divBdr>
                            </w:div>
                            <w:div w:id="976572789">
                              <w:marLeft w:val="0"/>
                              <w:marRight w:val="0"/>
                              <w:marTop w:val="0"/>
                              <w:marBottom w:val="0"/>
                              <w:divBdr>
                                <w:top w:val="none" w:sz="0" w:space="6" w:color="auto"/>
                                <w:left w:val="none" w:sz="0" w:space="9" w:color="auto"/>
                                <w:bottom w:val="none" w:sz="0" w:space="6" w:color="auto"/>
                                <w:right w:val="single" w:sz="6" w:space="9" w:color="DADCE0"/>
                              </w:divBdr>
                            </w:div>
                            <w:div w:id="313722317">
                              <w:marLeft w:val="0"/>
                              <w:marRight w:val="0"/>
                              <w:marTop w:val="0"/>
                              <w:marBottom w:val="0"/>
                              <w:divBdr>
                                <w:top w:val="none" w:sz="0" w:space="6" w:color="auto"/>
                                <w:left w:val="none" w:sz="0" w:space="9" w:color="auto"/>
                                <w:bottom w:val="none" w:sz="0" w:space="6" w:color="auto"/>
                                <w:right w:val="single" w:sz="6" w:space="9" w:color="DADCE0"/>
                              </w:divBdr>
                            </w:div>
                            <w:div w:id="483400304">
                              <w:marLeft w:val="0"/>
                              <w:marRight w:val="0"/>
                              <w:marTop w:val="0"/>
                              <w:marBottom w:val="0"/>
                              <w:divBdr>
                                <w:top w:val="none" w:sz="0" w:space="6" w:color="auto"/>
                                <w:left w:val="none" w:sz="0" w:space="9" w:color="auto"/>
                                <w:bottom w:val="none" w:sz="0" w:space="6" w:color="auto"/>
                                <w:right w:val="single" w:sz="6" w:space="9" w:color="DADCE0"/>
                              </w:divBdr>
                            </w:div>
                            <w:div w:id="1477604605">
                              <w:marLeft w:val="0"/>
                              <w:marRight w:val="0"/>
                              <w:marTop w:val="0"/>
                              <w:marBottom w:val="0"/>
                              <w:divBdr>
                                <w:top w:val="none" w:sz="0" w:space="6" w:color="auto"/>
                                <w:left w:val="none" w:sz="0" w:space="9" w:color="auto"/>
                                <w:bottom w:val="none" w:sz="0" w:space="6" w:color="auto"/>
                                <w:right w:val="single" w:sz="6" w:space="9" w:color="DADCE0"/>
                              </w:divBdr>
                            </w:div>
                            <w:div w:id="646127018">
                              <w:marLeft w:val="0"/>
                              <w:marRight w:val="0"/>
                              <w:marTop w:val="0"/>
                              <w:marBottom w:val="0"/>
                              <w:divBdr>
                                <w:top w:val="none" w:sz="0" w:space="6" w:color="auto"/>
                                <w:left w:val="none" w:sz="0" w:space="9" w:color="auto"/>
                                <w:bottom w:val="none" w:sz="0" w:space="6" w:color="auto"/>
                                <w:right w:val="single" w:sz="6" w:space="9" w:color="DADCE0"/>
                              </w:divBdr>
                            </w:div>
                            <w:div w:id="230888962">
                              <w:marLeft w:val="0"/>
                              <w:marRight w:val="0"/>
                              <w:marTop w:val="0"/>
                              <w:marBottom w:val="0"/>
                              <w:divBdr>
                                <w:top w:val="none" w:sz="0" w:space="6" w:color="auto"/>
                                <w:left w:val="none" w:sz="0" w:space="9" w:color="auto"/>
                                <w:bottom w:val="none" w:sz="0" w:space="6" w:color="auto"/>
                                <w:right w:val="single" w:sz="6" w:space="9" w:color="DADCE0"/>
                              </w:divBdr>
                            </w:div>
                          </w:divsChild>
                        </w:div>
                        <w:div w:id="1327322113">
                          <w:marLeft w:val="0"/>
                          <w:marRight w:val="0"/>
                          <w:marTop w:val="0"/>
                          <w:marBottom w:val="0"/>
                          <w:divBdr>
                            <w:top w:val="none" w:sz="0" w:space="0" w:color="auto"/>
                            <w:left w:val="none" w:sz="0" w:space="0" w:color="auto"/>
                            <w:bottom w:val="single" w:sz="6" w:space="0" w:color="DADCE0"/>
                            <w:right w:val="none" w:sz="0" w:space="0" w:color="auto"/>
                          </w:divBdr>
                          <w:divsChild>
                            <w:div w:id="1624731766">
                              <w:marLeft w:val="0"/>
                              <w:marRight w:val="0"/>
                              <w:marTop w:val="0"/>
                              <w:marBottom w:val="0"/>
                              <w:divBdr>
                                <w:top w:val="none" w:sz="0" w:space="6" w:color="auto"/>
                                <w:left w:val="none" w:sz="0" w:space="9" w:color="auto"/>
                                <w:bottom w:val="none" w:sz="0" w:space="6" w:color="auto"/>
                                <w:right w:val="single" w:sz="6" w:space="9" w:color="DADCE0"/>
                              </w:divBdr>
                            </w:div>
                            <w:div w:id="188570982">
                              <w:marLeft w:val="0"/>
                              <w:marRight w:val="0"/>
                              <w:marTop w:val="0"/>
                              <w:marBottom w:val="0"/>
                              <w:divBdr>
                                <w:top w:val="none" w:sz="0" w:space="6" w:color="auto"/>
                                <w:left w:val="none" w:sz="0" w:space="9" w:color="auto"/>
                                <w:bottom w:val="none" w:sz="0" w:space="6" w:color="auto"/>
                                <w:right w:val="single" w:sz="6" w:space="9" w:color="DADCE0"/>
                              </w:divBdr>
                            </w:div>
                            <w:div w:id="1092314392">
                              <w:marLeft w:val="0"/>
                              <w:marRight w:val="0"/>
                              <w:marTop w:val="0"/>
                              <w:marBottom w:val="0"/>
                              <w:divBdr>
                                <w:top w:val="none" w:sz="0" w:space="6" w:color="auto"/>
                                <w:left w:val="none" w:sz="0" w:space="9" w:color="auto"/>
                                <w:bottom w:val="none" w:sz="0" w:space="6" w:color="auto"/>
                                <w:right w:val="single" w:sz="6" w:space="9" w:color="DADCE0"/>
                              </w:divBdr>
                            </w:div>
                            <w:div w:id="1784953259">
                              <w:marLeft w:val="0"/>
                              <w:marRight w:val="0"/>
                              <w:marTop w:val="0"/>
                              <w:marBottom w:val="0"/>
                              <w:divBdr>
                                <w:top w:val="none" w:sz="0" w:space="6" w:color="auto"/>
                                <w:left w:val="none" w:sz="0" w:space="9" w:color="auto"/>
                                <w:bottom w:val="none" w:sz="0" w:space="6" w:color="auto"/>
                                <w:right w:val="single" w:sz="6" w:space="9" w:color="DADCE0"/>
                              </w:divBdr>
                            </w:div>
                            <w:div w:id="2092854179">
                              <w:marLeft w:val="0"/>
                              <w:marRight w:val="0"/>
                              <w:marTop w:val="0"/>
                              <w:marBottom w:val="0"/>
                              <w:divBdr>
                                <w:top w:val="none" w:sz="0" w:space="6" w:color="auto"/>
                                <w:left w:val="none" w:sz="0" w:space="9" w:color="auto"/>
                                <w:bottom w:val="none" w:sz="0" w:space="6" w:color="auto"/>
                                <w:right w:val="single" w:sz="6" w:space="9" w:color="DADCE0"/>
                              </w:divBdr>
                            </w:div>
                            <w:div w:id="2109082464">
                              <w:marLeft w:val="0"/>
                              <w:marRight w:val="0"/>
                              <w:marTop w:val="0"/>
                              <w:marBottom w:val="0"/>
                              <w:divBdr>
                                <w:top w:val="none" w:sz="0" w:space="6" w:color="auto"/>
                                <w:left w:val="none" w:sz="0" w:space="9" w:color="auto"/>
                                <w:bottom w:val="none" w:sz="0" w:space="6" w:color="auto"/>
                                <w:right w:val="single" w:sz="6" w:space="9" w:color="DADCE0"/>
                              </w:divBdr>
                            </w:div>
                            <w:div w:id="1684241348">
                              <w:marLeft w:val="0"/>
                              <w:marRight w:val="0"/>
                              <w:marTop w:val="0"/>
                              <w:marBottom w:val="0"/>
                              <w:divBdr>
                                <w:top w:val="none" w:sz="0" w:space="6" w:color="auto"/>
                                <w:left w:val="none" w:sz="0" w:space="9" w:color="auto"/>
                                <w:bottom w:val="none" w:sz="0" w:space="6" w:color="auto"/>
                                <w:right w:val="single" w:sz="6" w:space="9" w:color="DADCE0"/>
                              </w:divBdr>
                            </w:div>
                            <w:div w:id="757868860">
                              <w:marLeft w:val="0"/>
                              <w:marRight w:val="0"/>
                              <w:marTop w:val="0"/>
                              <w:marBottom w:val="0"/>
                              <w:divBdr>
                                <w:top w:val="none" w:sz="0" w:space="6" w:color="auto"/>
                                <w:left w:val="none" w:sz="0" w:space="9" w:color="auto"/>
                                <w:bottom w:val="none" w:sz="0" w:space="6" w:color="auto"/>
                                <w:right w:val="single" w:sz="6" w:space="9" w:color="DADCE0"/>
                              </w:divBdr>
                            </w:div>
                            <w:div w:id="45103120">
                              <w:marLeft w:val="0"/>
                              <w:marRight w:val="0"/>
                              <w:marTop w:val="0"/>
                              <w:marBottom w:val="0"/>
                              <w:divBdr>
                                <w:top w:val="none" w:sz="0" w:space="6" w:color="auto"/>
                                <w:left w:val="none" w:sz="0" w:space="9" w:color="auto"/>
                                <w:bottom w:val="none" w:sz="0" w:space="6" w:color="auto"/>
                                <w:right w:val="single" w:sz="6" w:space="9" w:color="DADCE0"/>
                              </w:divBdr>
                            </w:div>
                            <w:div w:id="1549609602">
                              <w:marLeft w:val="0"/>
                              <w:marRight w:val="0"/>
                              <w:marTop w:val="0"/>
                              <w:marBottom w:val="0"/>
                              <w:divBdr>
                                <w:top w:val="none" w:sz="0" w:space="6" w:color="auto"/>
                                <w:left w:val="none" w:sz="0" w:space="9" w:color="auto"/>
                                <w:bottom w:val="none" w:sz="0" w:space="6" w:color="auto"/>
                                <w:right w:val="single" w:sz="6" w:space="9" w:color="DADCE0"/>
                              </w:divBdr>
                            </w:div>
                          </w:divsChild>
                        </w:div>
                        <w:div w:id="1630939224">
                          <w:marLeft w:val="0"/>
                          <w:marRight w:val="0"/>
                          <w:marTop w:val="0"/>
                          <w:marBottom w:val="0"/>
                          <w:divBdr>
                            <w:top w:val="none" w:sz="0" w:space="0" w:color="auto"/>
                            <w:left w:val="none" w:sz="0" w:space="0" w:color="auto"/>
                            <w:bottom w:val="single" w:sz="6" w:space="0" w:color="DADCE0"/>
                            <w:right w:val="none" w:sz="0" w:space="0" w:color="auto"/>
                          </w:divBdr>
                          <w:divsChild>
                            <w:div w:id="1489203479">
                              <w:marLeft w:val="0"/>
                              <w:marRight w:val="0"/>
                              <w:marTop w:val="0"/>
                              <w:marBottom w:val="0"/>
                              <w:divBdr>
                                <w:top w:val="none" w:sz="0" w:space="6" w:color="auto"/>
                                <w:left w:val="none" w:sz="0" w:space="9" w:color="auto"/>
                                <w:bottom w:val="none" w:sz="0" w:space="6" w:color="auto"/>
                                <w:right w:val="single" w:sz="6" w:space="9" w:color="DADCE0"/>
                              </w:divBdr>
                            </w:div>
                            <w:div w:id="819080349">
                              <w:marLeft w:val="0"/>
                              <w:marRight w:val="0"/>
                              <w:marTop w:val="0"/>
                              <w:marBottom w:val="0"/>
                              <w:divBdr>
                                <w:top w:val="none" w:sz="0" w:space="6" w:color="auto"/>
                                <w:left w:val="none" w:sz="0" w:space="9" w:color="auto"/>
                                <w:bottom w:val="none" w:sz="0" w:space="6" w:color="auto"/>
                                <w:right w:val="single" w:sz="6" w:space="9" w:color="DADCE0"/>
                              </w:divBdr>
                            </w:div>
                            <w:div w:id="662438983">
                              <w:marLeft w:val="0"/>
                              <w:marRight w:val="0"/>
                              <w:marTop w:val="0"/>
                              <w:marBottom w:val="0"/>
                              <w:divBdr>
                                <w:top w:val="none" w:sz="0" w:space="6" w:color="auto"/>
                                <w:left w:val="none" w:sz="0" w:space="9" w:color="auto"/>
                                <w:bottom w:val="none" w:sz="0" w:space="6" w:color="auto"/>
                                <w:right w:val="single" w:sz="6" w:space="9" w:color="DADCE0"/>
                              </w:divBdr>
                            </w:div>
                            <w:div w:id="460731551">
                              <w:marLeft w:val="0"/>
                              <w:marRight w:val="0"/>
                              <w:marTop w:val="0"/>
                              <w:marBottom w:val="0"/>
                              <w:divBdr>
                                <w:top w:val="none" w:sz="0" w:space="6" w:color="auto"/>
                                <w:left w:val="none" w:sz="0" w:space="9" w:color="auto"/>
                                <w:bottom w:val="none" w:sz="0" w:space="6" w:color="auto"/>
                                <w:right w:val="single" w:sz="6" w:space="9" w:color="DADCE0"/>
                              </w:divBdr>
                            </w:div>
                            <w:div w:id="1581988657">
                              <w:marLeft w:val="0"/>
                              <w:marRight w:val="0"/>
                              <w:marTop w:val="0"/>
                              <w:marBottom w:val="0"/>
                              <w:divBdr>
                                <w:top w:val="none" w:sz="0" w:space="6" w:color="auto"/>
                                <w:left w:val="none" w:sz="0" w:space="9" w:color="auto"/>
                                <w:bottom w:val="none" w:sz="0" w:space="6" w:color="auto"/>
                                <w:right w:val="single" w:sz="6" w:space="9" w:color="DADCE0"/>
                              </w:divBdr>
                            </w:div>
                            <w:div w:id="1672484848">
                              <w:marLeft w:val="0"/>
                              <w:marRight w:val="0"/>
                              <w:marTop w:val="0"/>
                              <w:marBottom w:val="0"/>
                              <w:divBdr>
                                <w:top w:val="none" w:sz="0" w:space="6" w:color="auto"/>
                                <w:left w:val="none" w:sz="0" w:space="9" w:color="auto"/>
                                <w:bottom w:val="none" w:sz="0" w:space="6" w:color="auto"/>
                                <w:right w:val="single" w:sz="6" w:space="9" w:color="DADCE0"/>
                              </w:divBdr>
                            </w:div>
                            <w:div w:id="1390348743">
                              <w:marLeft w:val="0"/>
                              <w:marRight w:val="0"/>
                              <w:marTop w:val="0"/>
                              <w:marBottom w:val="0"/>
                              <w:divBdr>
                                <w:top w:val="none" w:sz="0" w:space="6" w:color="auto"/>
                                <w:left w:val="none" w:sz="0" w:space="9" w:color="auto"/>
                                <w:bottom w:val="none" w:sz="0" w:space="6" w:color="auto"/>
                                <w:right w:val="single" w:sz="6" w:space="9" w:color="DADCE0"/>
                              </w:divBdr>
                            </w:div>
                            <w:div w:id="754281410">
                              <w:marLeft w:val="0"/>
                              <w:marRight w:val="0"/>
                              <w:marTop w:val="0"/>
                              <w:marBottom w:val="0"/>
                              <w:divBdr>
                                <w:top w:val="none" w:sz="0" w:space="6" w:color="auto"/>
                                <w:left w:val="none" w:sz="0" w:space="9" w:color="auto"/>
                                <w:bottom w:val="none" w:sz="0" w:space="6" w:color="auto"/>
                                <w:right w:val="single" w:sz="6" w:space="9" w:color="DADCE0"/>
                              </w:divBdr>
                            </w:div>
                            <w:div w:id="563487665">
                              <w:marLeft w:val="0"/>
                              <w:marRight w:val="0"/>
                              <w:marTop w:val="0"/>
                              <w:marBottom w:val="0"/>
                              <w:divBdr>
                                <w:top w:val="none" w:sz="0" w:space="6" w:color="auto"/>
                                <w:left w:val="none" w:sz="0" w:space="9" w:color="auto"/>
                                <w:bottom w:val="none" w:sz="0" w:space="6" w:color="auto"/>
                                <w:right w:val="single" w:sz="6" w:space="9" w:color="DADCE0"/>
                              </w:divBdr>
                            </w:div>
                            <w:div w:id="1402211068">
                              <w:marLeft w:val="0"/>
                              <w:marRight w:val="0"/>
                              <w:marTop w:val="0"/>
                              <w:marBottom w:val="0"/>
                              <w:divBdr>
                                <w:top w:val="none" w:sz="0" w:space="6" w:color="auto"/>
                                <w:left w:val="none" w:sz="0" w:space="9" w:color="auto"/>
                                <w:bottom w:val="none" w:sz="0" w:space="6" w:color="auto"/>
                                <w:right w:val="single" w:sz="6" w:space="9" w:color="DADCE0"/>
                              </w:divBdr>
                            </w:div>
                          </w:divsChild>
                        </w:div>
                        <w:div w:id="1239093977">
                          <w:marLeft w:val="0"/>
                          <w:marRight w:val="0"/>
                          <w:marTop w:val="0"/>
                          <w:marBottom w:val="0"/>
                          <w:divBdr>
                            <w:top w:val="none" w:sz="0" w:space="0" w:color="auto"/>
                            <w:left w:val="none" w:sz="0" w:space="0" w:color="auto"/>
                            <w:bottom w:val="single" w:sz="6" w:space="0" w:color="DADCE0"/>
                            <w:right w:val="none" w:sz="0" w:space="0" w:color="auto"/>
                          </w:divBdr>
                          <w:divsChild>
                            <w:div w:id="1270773873">
                              <w:marLeft w:val="0"/>
                              <w:marRight w:val="0"/>
                              <w:marTop w:val="0"/>
                              <w:marBottom w:val="0"/>
                              <w:divBdr>
                                <w:top w:val="none" w:sz="0" w:space="6" w:color="auto"/>
                                <w:left w:val="none" w:sz="0" w:space="9" w:color="auto"/>
                                <w:bottom w:val="none" w:sz="0" w:space="6" w:color="auto"/>
                                <w:right w:val="single" w:sz="6" w:space="9" w:color="DADCE0"/>
                              </w:divBdr>
                            </w:div>
                            <w:div w:id="949166097">
                              <w:marLeft w:val="0"/>
                              <w:marRight w:val="0"/>
                              <w:marTop w:val="0"/>
                              <w:marBottom w:val="0"/>
                              <w:divBdr>
                                <w:top w:val="none" w:sz="0" w:space="6" w:color="auto"/>
                                <w:left w:val="none" w:sz="0" w:space="9" w:color="auto"/>
                                <w:bottom w:val="none" w:sz="0" w:space="6" w:color="auto"/>
                                <w:right w:val="single" w:sz="6" w:space="9" w:color="DADCE0"/>
                              </w:divBdr>
                            </w:div>
                            <w:div w:id="1288001936">
                              <w:marLeft w:val="0"/>
                              <w:marRight w:val="0"/>
                              <w:marTop w:val="0"/>
                              <w:marBottom w:val="0"/>
                              <w:divBdr>
                                <w:top w:val="none" w:sz="0" w:space="6" w:color="auto"/>
                                <w:left w:val="none" w:sz="0" w:space="9" w:color="auto"/>
                                <w:bottom w:val="none" w:sz="0" w:space="6" w:color="auto"/>
                                <w:right w:val="single" w:sz="6" w:space="9" w:color="DADCE0"/>
                              </w:divBdr>
                            </w:div>
                            <w:div w:id="2058621800">
                              <w:marLeft w:val="0"/>
                              <w:marRight w:val="0"/>
                              <w:marTop w:val="0"/>
                              <w:marBottom w:val="0"/>
                              <w:divBdr>
                                <w:top w:val="none" w:sz="0" w:space="6" w:color="auto"/>
                                <w:left w:val="none" w:sz="0" w:space="9" w:color="auto"/>
                                <w:bottom w:val="none" w:sz="0" w:space="6" w:color="auto"/>
                                <w:right w:val="single" w:sz="6" w:space="9" w:color="DADCE0"/>
                              </w:divBdr>
                            </w:div>
                            <w:div w:id="2129811164">
                              <w:marLeft w:val="0"/>
                              <w:marRight w:val="0"/>
                              <w:marTop w:val="0"/>
                              <w:marBottom w:val="0"/>
                              <w:divBdr>
                                <w:top w:val="none" w:sz="0" w:space="6" w:color="auto"/>
                                <w:left w:val="none" w:sz="0" w:space="9" w:color="auto"/>
                                <w:bottom w:val="none" w:sz="0" w:space="6" w:color="auto"/>
                                <w:right w:val="single" w:sz="6" w:space="9" w:color="DADCE0"/>
                              </w:divBdr>
                            </w:div>
                            <w:div w:id="1155293113">
                              <w:marLeft w:val="0"/>
                              <w:marRight w:val="0"/>
                              <w:marTop w:val="0"/>
                              <w:marBottom w:val="0"/>
                              <w:divBdr>
                                <w:top w:val="none" w:sz="0" w:space="6" w:color="auto"/>
                                <w:left w:val="none" w:sz="0" w:space="9" w:color="auto"/>
                                <w:bottom w:val="none" w:sz="0" w:space="6" w:color="auto"/>
                                <w:right w:val="single" w:sz="6" w:space="9" w:color="DADCE0"/>
                              </w:divBdr>
                            </w:div>
                            <w:div w:id="1663894038">
                              <w:marLeft w:val="0"/>
                              <w:marRight w:val="0"/>
                              <w:marTop w:val="0"/>
                              <w:marBottom w:val="0"/>
                              <w:divBdr>
                                <w:top w:val="none" w:sz="0" w:space="6" w:color="auto"/>
                                <w:left w:val="none" w:sz="0" w:space="9" w:color="auto"/>
                                <w:bottom w:val="none" w:sz="0" w:space="6" w:color="auto"/>
                                <w:right w:val="single" w:sz="6" w:space="9" w:color="DADCE0"/>
                              </w:divBdr>
                            </w:div>
                            <w:div w:id="307053017">
                              <w:marLeft w:val="0"/>
                              <w:marRight w:val="0"/>
                              <w:marTop w:val="0"/>
                              <w:marBottom w:val="0"/>
                              <w:divBdr>
                                <w:top w:val="none" w:sz="0" w:space="6" w:color="auto"/>
                                <w:left w:val="none" w:sz="0" w:space="9" w:color="auto"/>
                                <w:bottom w:val="none" w:sz="0" w:space="6" w:color="auto"/>
                                <w:right w:val="single" w:sz="6" w:space="9" w:color="DADCE0"/>
                              </w:divBdr>
                            </w:div>
                            <w:div w:id="810488950">
                              <w:marLeft w:val="0"/>
                              <w:marRight w:val="0"/>
                              <w:marTop w:val="0"/>
                              <w:marBottom w:val="0"/>
                              <w:divBdr>
                                <w:top w:val="none" w:sz="0" w:space="6" w:color="auto"/>
                                <w:left w:val="none" w:sz="0" w:space="9" w:color="auto"/>
                                <w:bottom w:val="none" w:sz="0" w:space="6" w:color="auto"/>
                                <w:right w:val="single" w:sz="6" w:space="9" w:color="DADCE0"/>
                              </w:divBdr>
                            </w:div>
                            <w:div w:id="30962848">
                              <w:marLeft w:val="0"/>
                              <w:marRight w:val="0"/>
                              <w:marTop w:val="0"/>
                              <w:marBottom w:val="0"/>
                              <w:divBdr>
                                <w:top w:val="none" w:sz="0" w:space="6" w:color="auto"/>
                                <w:left w:val="none" w:sz="0" w:space="9" w:color="auto"/>
                                <w:bottom w:val="none" w:sz="0" w:space="6" w:color="auto"/>
                                <w:right w:val="single" w:sz="6" w:space="9" w:color="DADCE0"/>
                              </w:divBdr>
                            </w:div>
                          </w:divsChild>
                        </w:div>
                        <w:div w:id="1187913452">
                          <w:marLeft w:val="0"/>
                          <w:marRight w:val="0"/>
                          <w:marTop w:val="0"/>
                          <w:marBottom w:val="0"/>
                          <w:divBdr>
                            <w:top w:val="none" w:sz="0" w:space="0" w:color="auto"/>
                            <w:left w:val="none" w:sz="0" w:space="0" w:color="auto"/>
                            <w:bottom w:val="single" w:sz="6" w:space="0" w:color="DADCE0"/>
                            <w:right w:val="none" w:sz="0" w:space="0" w:color="auto"/>
                          </w:divBdr>
                          <w:divsChild>
                            <w:div w:id="755857674">
                              <w:marLeft w:val="0"/>
                              <w:marRight w:val="0"/>
                              <w:marTop w:val="0"/>
                              <w:marBottom w:val="0"/>
                              <w:divBdr>
                                <w:top w:val="none" w:sz="0" w:space="6" w:color="auto"/>
                                <w:left w:val="none" w:sz="0" w:space="9" w:color="auto"/>
                                <w:bottom w:val="none" w:sz="0" w:space="6" w:color="auto"/>
                                <w:right w:val="single" w:sz="6" w:space="9" w:color="DADCE0"/>
                              </w:divBdr>
                            </w:div>
                            <w:div w:id="349262502">
                              <w:marLeft w:val="0"/>
                              <w:marRight w:val="0"/>
                              <w:marTop w:val="0"/>
                              <w:marBottom w:val="0"/>
                              <w:divBdr>
                                <w:top w:val="none" w:sz="0" w:space="6" w:color="auto"/>
                                <w:left w:val="none" w:sz="0" w:space="9" w:color="auto"/>
                                <w:bottom w:val="none" w:sz="0" w:space="6" w:color="auto"/>
                                <w:right w:val="single" w:sz="6" w:space="9" w:color="DADCE0"/>
                              </w:divBdr>
                            </w:div>
                            <w:div w:id="1173229653">
                              <w:marLeft w:val="0"/>
                              <w:marRight w:val="0"/>
                              <w:marTop w:val="0"/>
                              <w:marBottom w:val="0"/>
                              <w:divBdr>
                                <w:top w:val="none" w:sz="0" w:space="6" w:color="auto"/>
                                <w:left w:val="none" w:sz="0" w:space="9" w:color="auto"/>
                                <w:bottom w:val="none" w:sz="0" w:space="6" w:color="auto"/>
                                <w:right w:val="single" w:sz="6" w:space="9" w:color="DADCE0"/>
                              </w:divBdr>
                            </w:div>
                            <w:div w:id="615327853">
                              <w:marLeft w:val="0"/>
                              <w:marRight w:val="0"/>
                              <w:marTop w:val="0"/>
                              <w:marBottom w:val="0"/>
                              <w:divBdr>
                                <w:top w:val="none" w:sz="0" w:space="6" w:color="auto"/>
                                <w:left w:val="none" w:sz="0" w:space="9" w:color="auto"/>
                                <w:bottom w:val="none" w:sz="0" w:space="6" w:color="auto"/>
                                <w:right w:val="single" w:sz="6" w:space="9" w:color="DADCE0"/>
                              </w:divBdr>
                            </w:div>
                            <w:div w:id="2138836507">
                              <w:marLeft w:val="0"/>
                              <w:marRight w:val="0"/>
                              <w:marTop w:val="0"/>
                              <w:marBottom w:val="0"/>
                              <w:divBdr>
                                <w:top w:val="none" w:sz="0" w:space="6" w:color="auto"/>
                                <w:left w:val="none" w:sz="0" w:space="9" w:color="auto"/>
                                <w:bottom w:val="none" w:sz="0" w:space="6" w:color="auto"/>
                                <w:right w:val="single" w:sz="6" w:space="9" w:color="DADCE0"/>
                              </w:divBdr>
                            </w:div>
                            <w:div w:id="758018809">
                              <w:marLeft w:val="0"/>
                              <w:marRight w:val="0"/>
                              <w:marTop w:val="0"/>
                              <w:marBottom w:val="0"/>
                              <w:divBdr>
                                <w:top w:val="none" w:sz="0" w:space="6" w:color="auto"/>
                                <w:left w:val="none" w:sz="0" w:space="9" w:color="auto"/>
                                <w:bottom w:val="none" w:sz="0" w:space="6" w:color="auto"/>
                                <w:right w:val="single" w:sz="6" w:space="9" w:color="DADCE0"/>
                              </w:divBdr>
                            </w:div>
                            <w:div w:id="1646156288">
                              <w:marLeft w:val="0"/>
                              <w:marRight w:val="0"/>
                              <w:marTop w:val="0"/>
                              <w:marBottom w:val="0"/>
                              <w:divBdr>
                                <w:top w:val="none" w:sz="0" w:space="6" w:color="auto"/>
                                <w:left w:val="none" w:sz="0" w:space="9" w:color="auto"/>
                                <w:bottom w:val="none" w:sz="0" w:space="6" w:color="auto"/>
                                <w:right w:val="single" w:sz="6" w:space="9" w:color="DADCE0"/>
                              </w:divBdr>
                            </w:div>
                            <w:div w:id="1220822070">
                              <w:marLeft w:val="0"/>
                              <w:marRight w:val="0"/>
                              <w:marTop w:val="0"/>
                              <w:marBottom w:val="0"/>
                              <w:divBdr>
                                <w:top w:val="none" w:sz="0" w:space="6" w:color="auto"/>
                                <w:left w:val="none" w:sz="0" w:space="9" w:color="auto"/>
                                <w:bottom w:val="none" w:sz="0" w:space="6" w:color="auto"/>
                                <w:right w:val="single" w:sz="6" w:space="9" w:color="DADCE0"/>
                              </w:divBdr>
                            </w:div>
                            <w:div w:id="1804151484">
                              <w:marLeft w:val="0"/>
                              <w:marRight w:val="0"/>
                              <w:marTop w:val="0"/>
                              <w:marBottom w:val="0"/>
                              <w:divBdr>
                                <w:top w:val="none" w:sz="0" w:space="6" w:color="auto"/>
                                <w:left w:val="none" w:sz="0" w:space="9" w:color="auto"/>
                                <w:bottom w:val="none" w:sz="0" w:space="6" w:color="auto"/>
                                <w:right w:val="single" w:sz="6" w:space="9" w:color="DADCE0"/>
                              </w:divBdr>
                            </w:div>
                            <w:div w:id="2019118731">
                              <w:marLeft w:val="0"/>
                              <w:marRight w:val="0"/>
                              <w:marTop w:val="0"/>
                              <w:marBottom w:val="0"/>
                              <w:divBdr>
                                <w:top w:val="none" w:sz="0" w:space="6" w:color="auto"/>
                                <w:left w:val="none" w:sz="0" w:space="9" w:color="auto"/>
                                <w:bottom w:val="none" w:sz="0" w:space="6" w:color="auto"/>
                                <w:right w:val="single" w:sz="6" w:space="9" w:color="DADCE0"/>
                              </w:divBdr>
                            </w:div>
                          </w:divsChild>
                        </w:div>
                        <w:div w:id="355471812">
                          <w:marLeft w:val="0"/>
                          <w:marRight w:val="0"/>
                          <w:marTop w:val="0"/>
                          <w:marBottom w:val="0"/>
                          <w:divBdr>
                            <w:top w:val="none" w:sz="0" w:space="0" w:color="auto"/>
                            <w:left w:val="none" w:sz="0" w:space="0" w:color="auto"/>
                            <w:bottom w:val="single" w:sz="6" w:space="0" w:color="DADCE0"/>
                            <w:right w:val="none" w:sz="0" w:space="0" w:color="auto"/>
                          </w:divBdr>
                          <w:divsChild>
                            <w:div w:id="1504128312">
                              <w:marLeft w:val="0"/>
                              <w:marRight w:val="0"/>
                              <w:marTop w:val="0"/>
                              <w:marBottom w:val="0"/>
                              <w:divBdr>
                                <w:top w:val="none" w:sz="0" w:space="6" w:color="auto"/>
                                <w:left w:val="none" w:sz="0" w:space="9" w:color="auto"/>
                                <w:bottom w:val="none" w:sz="0" w:space="6" w:color="auto"/>
                                <w:right w:val="single" w:sz="6" w:space="9" w:color="DADCE0"/>
                              </w:divBdr>
                            </w:div>
                            <w:div w:id="1076712085">
                              <w:marLeft w:val="0"/>
                              <w:marRight w:val="0"/>
                              <w:marTop w:val="0"/>
                              <w:marBottom w:val="0"/>
                              <w:divBdr>
                                <w:top w:val="none" w:sz="0" w:space="6" w:color="auto"/>
                                <w:left w:val="none" w:sz="0" w:space="9" w:color="auto"/>
                                <w:bottom w:val="none" w:sz="0" w:space="6" w:color="auto"/>
                                <w:right w:val="single" w:sz="6" w:space="9" w:color="DADCE0"/>
                              </w:divBdr>
                            </w:div>
                            <w:div w:id="1095130348">
                              <w:marLeft w:val="0"/>
                              <w:marRight w:val="0"/>
                              <w:marTop w:val="0"/>
                              <w:marBottom w:val="0"/>
                              <w:divBdr>
                                <w:top w:val="none" w:sz="0" w:space="6" w:color="auto"/>
                                <w:left w:val="none" w:sz="0" w:space="9" w:color="auto"/>
                                <w:bottom w:val="none" w:sz="0" w:space="6" w:color="auto"/>
                                <w:right w:val="single" w:sz="6" w:space="9" w:color="DADCE0"/>
                              </w:divBdr>
                            </w:div>
                            <w:div w:id="1900701499">
                              <w:marLeft w:val="0"/>
                              <w:marRight w:val="0"/>
                              <w:marTop w:val="0"/>
                              <w:marBottom w:val="0"/>
                              <w:divBdr>
                                <w:top w:val="none" w:sz="0" w:space="6" w:color="auto"/>
                                <w:left w:val="none" w:sz="0" w:space="9" w:color="auto"/>
                                <w:bottom w:val="none" w:sz="0" w:space="6" w:color="auto"/>
                                <w:right w:val="single" w:sz="6" w:space="9" w:color="DADCE0"/>
                              </w:divBdr>
                            </w:div>
                            <w:div w:id="1818573555">
                              <w:marLeft w:val="0"/>
                              <w:marRight w:val="0"/>
                              <w:marTop w:val="0"/>
                              <w:marBottom w:val="0"/>
                              <w:divBdr>
                                <w:top w:val="none" w:sz="0" w:space="6" w:color="auto"/>
                                <w:left w:val="none" w:sz="0" w:space="9" w:color="auto"/>
                                <w:bottom w:val="none" w:sz="0" w:space="6" w:color="auto"/>
                                <w:right w:val="single" w:sz="6" w:space="9" w:color="DADCE0"/>
                              </w:divBdr>
                            </w:div>
                            <w:div w:id="105009691">
                              <w:marLeft w:val="0"/>
                              <w:marRight w:val="0"/>
                              <w:marTop w:val="0"/>
                              <w:marBottom w:val="0"/>
                              <w:divBdr>
                                <w:top w:val="none" w:sz="0" w:space="6" w:color="auto"/>
                                <w:left w:val="none" w:sz="0" w:space="9" w:color="auto"/>
                                <w:bottom w:val="none" w:sz="0" w:space="6" w:color="auto"/>
                                <w:right w:val="single" w:sz="6" w:space="9" w:color="DADCE0"/>
                              </w:divBdr>
                            </w:div>
                            <w:div w:id="1921867867">
                              <w:marLeft w:val="0"/>
                              <w:marRight w:val="0"/>
                              <w:marTop w:val="0"/>
                              <w:marBottom w:val="0"/>
                              <w:divBdr>
                                <w:top w:val="none" w:sz="0" w:space="6" w:color="auto"/>
                                <w:left w:val="none" w:sz="0" w:space="9" w:color="auto"/>
                                <w:bottom w:val="none" w:sz="0" w:space="6" w:color="auto"/>
                                <w:right w:val="single" w:sz="6" w:space="9" w:color="DADCE0"/>
                              </w:divBdr>
                            </w:div>
                            <w:div w:id="436756594">
                              <w:marLeft w:val="0"/>
                              <w:marRight w:val="0"/>
                              <w:marTop w:val="0"/>
                              <w:marBottom w:val="0"/>
                              <w:divBdr>
                                <w:top w:val="none" w:sz="0" w:space="6" w:color="auto"/>
                                <w:left w:val="none" w:sz="0" w:space="9" w:color="auto"/>
                                <w:bottom w:val="none" w:sz="0" w:space="6" w:color="auto"/>
                                <w:right w:val="single" w:sz="6" w:space="9" w:color="DADCE0"/>
                              </w:divBdr>
                            </w:div>
                            <w:div w:id="334310325">
                              <w:marLeft w:val="0"/>
                              <w:marRight w:val="0"/>
                              <w:marTop w:val="0"/>
                              <w:marBottom w:val="0"/>
                              <w:divBdr>
                                <w:top w:val="none" w:sz="0" w:space="6" w:color="auto"/>
                                <w:left w:val="none" w:sz="0" w:space="9" w:color="auto"/>
                                <w:bottom w:val="none" w:sz="0" w:space="6" w:color="auto"/>
                                <w:right w:val="single" w:sz="6" w:space="9" w:color="DADCE0"/>
                              </w:divBdr>
                            </w:div>
                            <w:div w:id="1147019013">
                              <w:marLeft w:val="0"/>
                              <w:marRight w:val="0"/>
                              <w:marTop w:val="0"/>
                              <w:marBottom w:val="0"/>
                              <w:divBdr>
                                <w:top w:val="none" w:sz="0" w:space="6" w:color="auto"/>
                                <w:left w:val="none" w:sz="0" w:space="9" w:color="auto"/>
                                <w:bottom w:val="none" w:sz="0" w:space="6" w:color="auto"/>
                                <w:right w:val="single" w:sz="6" w:space="9" w:color="DADCE0"/>
                              </w:divBdr>
                            </w:div>
                          </w:divsChild>
                        </w:div>
                        <w:div w:id="731736142">
                          <w:marLeft w:val="0"/>
                          <w:marRight w:val="0"/>
                          <w:marTop w:val="0"/>
                          <w:marBottom w:val="0"/>
                          <w:divBdr>
                            <w:top w:val="none" w:sz="0" w:space="0" w:color="auto"/>
                            <w:left w:val="none" w:sz="0" w:space="0" w:color="auto"/>
                            <w:bottom w:val="single" w:sz="6" w:space="0" w:color="DADCE0"/>
                            <w:right w:val="none" w:sz="0" w:space="0" w:color="auto"/>
                          </w:divBdr>
                          <w:divsChild>
                            <w:div w:id="267541076">
                              <w:marLeft w:val="0"/>
                              <w:marRight w:val="0"/>
                              <w:marTop w:val="0"/>
                              <w:marBottom w:val="0"/>
                              <w:divBdr>
                                <w:top w:val="none" w:sz="0" w:space="6" w:color="auto"/>
                                <w:left w:val="none" w:sz="0" w:space="9" w:color="auto"/>
                                <w:bottom w:val="none" w:sz="0" w:space="6" w:color="auto"/>
                                <w:right w:val="single" w:sz="6" w:space="9" w:color="DADCE0"/>
                              </w:divBdr>
                            </w:div>
                            <w:div w:id="1831676416">
                              <w:marLeft w:val="0"/>
                              <w:marRight w:val="0"/>
                              <w:marTop w:val="0"/>
                              <w:marBottom w:val="0"/>
                              <w:divBdr>
                                <w:top w:val="none" w:sz="0" w:space="6" w:color="auto"/>
                                <w:left w:val="none" w:sz="0" w:space="9" w:color="auto"/>
                                <w:bottom w:val="none" w:sz="0" w:space="6" w:color="auto"/>
                                <w:right w:val="single" w:sz="6" w:space="9" w:color="DADCE0"/>
                              </w:divBdr>
                            </w:div>
                            <w:div w:id="1504975902">
                              <w:marLeft w:val="0"/>
                              <w:marRight w:val="0"/>
                              <w:marTop w:val="0"/>
                              <w:marBottom w:val="0"/>
                              <w:divBdr>
                                <w:top w:val="none" w:sz="0" w:space="6" w:color="auto"/>
                                <w:left w:val="none" w:sz="0" w:space="9" w:color="auto"/>
                                <w:bottom w:val="none" w:sz="0" w:space="6" w:color="auto"/>
                                <w:right w:val="single" w:sz="6" w:space="9" w:color="DADCE0"/>
                              </w:divBdr>
                            </w:div>
                            <w:div w:id="1180511705">
                              <w:marLeft w:val="0"/>
                              <w:marRight w:val="0"/>
                              <w:marTop w:val="0"/>
                              <w:marBottom w:val="0"/>
                              <w:divBdr>
                                <w:top w:val="none" w:sz="0" w:space="6" w:color="auto"/>
                                <w:left w:val="none" w:sz="0" w:space="9" w:color="auto"/>
                                <w:bottom w:val="none" w:sz="0" w:space="6" w:color="auto"/>
                                <w:right w:val="single" w:sz="6" w:space="9" w:color="DADCE0"/>
                              </w:divBdr>
                            </w:div>
                            <w:div w:id="1720661717">
                              <w:marLeft w:val="0"/>
                              <w:marRight w:val="0"/>
                              <w:marTop w:val="0"/>
                              <w:marBottom w:val="0"/>
                              <w:divBdr>
                                <w:top w:val="none" w:sz="0" w:space="6" w:color="auto"/>
                                <w:left w:val="none" w:sz="0" w:space="9" w:color="auto"/>
                                <w:bottom w:val="none" w:sz="0" w:space="6" w:color="auto"/>
                                <w:right w:val="single" w:sz="6" w:space="9" w:color="DADCE0"/>
                              </w:divBdr>
                            </w:div>
                            <w:div w:id="498422610">
                              <w:marLeft w:val="0"/>
                              <w:marRight w:val="0"/>
                              <w:marTop w:val="0"/>
                              <w:marBottom w:val="0"/>
                              <w:divBdr>
                                <w:top w:val="none" w:sz="0" w:space="6" w:color="auto"/>
                                <w:left w:val="none" w:sz="0" w:space="9" w:color="auto"/>
                                <w:bottom w:val="none" w:sz="0" w:space="6" w:color="auto"/>
                                <w:right w:val="single" w:sz="6" w:space="9" w:color="DADCE0"/>
                              </w:divBdr>
                            </w:div>
                            <w:div w:id="264768701">
                              <w:marLeft w:val="0"/>
                              <w:marRight w:val="0"/>
                              <w:marTop w:val="0"/>
                              <w:marBottom w:val="0"/>
                              <w:divBdr>
                                <w:top w:val="none" w:sz="0" w:space="6" w:color="auto"/>
                                <w:left w:val="none" w:sz="0" w:space="9" w:color="auto"/>
                                <w:bottom w:val="none" w:sz="0" w:space="6" w:color="auto"/>
                                <w:right w:val="single" w:sz="6" w:space="9" w:color="DADCE0"/>
                              </w:divBdr>
                            </w:div>
                            <w:div w:id="794061431">
                              <w:marLeft w:val="0"/>
                              <w:marRight w:val="0"/>
                              <w:marTop w:val="0"/>
                              <w:marBottom w:val="0"/>
                              <w:divBdr>
                                <w:top w:val="none" w:sz="0" w:space="6" w:color="auto"/>
                                <w:left w:val="none" w:sz="0" w:space="9" w:color="auto"/>
                                <w:bottom w:val="none" w:sz="0" w:space="6" w:color="auto"/>
                                <w:right w:val="single" w:sz="6" w:space="9" w:color="DADCE0"/>
                              </w:divBdr>
                            </w:div>
                            <w:div w:id="110982441">
                              <w:marLeft w:val="0"/>
                              <w:marRight w:val="0"/>
                              <w:marTop w:val="0"/>
                              <w:marBottom w:val="0"/>
                              <w:divBdr>
                                <w:top w:val="none" w:sz="0" w:space="6" w:color="auto"/>
                                <w:left w:val="none" w:sz="0" w:space="9" w:color="auto"/>
                                <w:bottom w:val="none" w:sz="0" w:space="6" w:color="auto"/>
                                <w:right w:val="single" w:sz="6" w:space="9" w:color="DADCE0"/>
                              </w:divBdr>
                            </w:div>
                            <w:div w:id="1179193259">
                              <w:marLeft w:val="0"/>
                              <w:marRight w:val="0"/>
                              <w:marTop w:val="0"/>
                              <w:marBottom w:val="0"/>
                              <w:divBdr>
                                <w:top w:val="none" w:sz="0" w:space="6" w:color="auto"/>
                                <w:left w:val="none" w:sz="0" w:space="9" w:color="auto"/>
                                <w:bottom w:val="none" w:sz="0" w:space="6" w:color="auto"/>
                                <w:right w:val="single" w:sz="6" w:space="9" w:color="DADCE0"/>
                              </w:divBdr>
                            </w:div>
                          </w:divsChild>
                        </w:div>
                        <w:div w:id="90125763">
                          <w:marLeft w:val="0"/>
                          <w:marRight w:val="0"/>
                          <w:marTop w:val="0"/>
                          <w:marBottom w:val="0"/>
                          <w:divBdr>
                            <w:top w:val="none" w:sz="0" w:space="0" w:color="auto"/>
                            <w:left w:val="none" w:sz="0" w:space="0" w:color="auto"/>
                            <w:bottom w:val="single" w:sz="6" w:space="0" w:color="DADCE0"/>
                            <w:right w:val="none" w:sz="0" w:space="0" w:color="auto"/>
                          </w:divBdr>
                          <w:divsChild>
                            <w:div w:id="486291499">
                              <w:marLeft w:val="0"/>
                              <w:marRight w:val="0"/>
                              <w:marTop w:val="0"/>
                              <w:marBottom w:val="0"/>
                              <w:divBdr>
                                <w:top w:val="none" w:sz="0" w:space="6" w:color="auto"/>
                                <w:left w:val="none" w:sz="0" w:space="9" w:color="auto"/>
                                <w:bottom w:val="none" w:sz="0" w:space="6" w:color="auto"/>
                                <w:right w:val="single" w:sz="6" w:space="9" w:color="DADCE0"/>
                              </w:divBdr>
                            </w:div>
                            <w:div w:id="1957366913">
                              <w:marLeft w:val="0"/>
                              <w:marRight w:val="0"/>
                              <w:marTop w:val="0"/>
                              <w:marBottom w:val="0"/>
                              <w:divBdr>
                                <w:top w:val="none" w:sz="0" w:space="6" w:color="auto"/>
                                <w:left w:val="none" w:sz="0" w:space="9" w:color="auto"/>
                                <w:bottom w:val="none" w:sz="0" w:space="6" w:color="auto"/>
                                <w:right w:val="single" w:sz="6" w:space="9" w:color="DADCE0"/>
                              </w:divBdr>
                            </w:div>
                            <w:div w:id="1272008731">
                              <w:marLeft w:val="0"/>
                              <w:marRight w:val="0"/>
                              <w:marTop w:val="0"/>
                              <w:marBottom w:val="0"/>
                              <w:divBdr>
                                <w:top w:val="none" w:sz="0" w:space="6" w:color="auto"/>
                                <w:left w:val="none" w:sz="0" w:space="9" w:color="auto"/>
                                <w:bottom w:val="none" w:sz="0" w:space="6" w:color="auto"/>
                                <w:right w:val="single" w:sz="6" w:space="9" w:color="DADCE0"/>
                              </w:divBdr>
                            </w:div>
                            <w:div w:id="1008680203">
                              <w:marLeft w:val="0"/>
                              <w:marRight w:val="0"/>
                              <w:marTop w:val="0"/>
                              <w:marBottom w:val="0"/>
                              <w:divBdr>
                                <w:top w:val="none" w:sz="0" w:space="6" w:color="auto"/>
                                <w:left w:val="none" w:sz="0" w:space="9" w:color="auto"/>
                                <w:bottom w:val="none" w:sz="0" w:space="6" w:color="auto"/>
                                <w:right w:val="single" w:sz="6" w:space="9" w:color="DADCE0"/>
                              </w:divBdr>
                            </w:div>
                            <w:div w:id="1943032065">
                              <w:marLeft w:val="0"/>
                              <w:marRight w:val="0"/>
                              <w:marTop w:val="0"/>
                              <w:marBottom w:val="0"/>
                              <w:divBdr>
                                <w:top w:val="none" w:sz="0" w:space="6" w:color="auto"/>
                                <w:left w:val="none" w:sz="0" w:space="9" w:color="auto"/>
                                <w:bottom w:val="none" w:sz="0" w:space="6" w:color="auto"/>
                                <w:right w:val="single" w:sz="6" w:space="9" w:color="DADCE0"/>
                              </w:divBdr>
                            </w:div>
                            <w:div w:id="838272748">
                              <w:marLeft w:val="0"/>
                              <w:marRight w:val="0"/>
                              <w:marTop w:val="0"/>
                              <w:marBottom w:val="0"/>
                              <w:divBdr>
                                <w:top w:val="none" w:sz="0" w:space="6" w:color="auto"/>
                                <w:left w:val="none" w:sz="0" w:space="9" w:color="auto"/>
                                <w:bottom w:val="none" w:sz="0" w:space="6" w:color="auto"/>
                                <w:right w:val="single" w:sz="6" w:space="9" w:color="DADCE0"/>
                              </w:divBdr>
                            </w:div>
                            <w:div w:id="304511828">
                              <w:marLeft w:val="0"/>
                              <w:marRight w:val="0"/>
                              <w:marTop w:val="0"/>
                              <w:marBottom w:val="0"/>
                              <w:divBdr>
                                <w:top w:val="none" w:sz="0" w:space="6" w:color="auto"/>
                                <w:left w:val="none" w:sz="0" w:space="9" w:color="auto"/>
                                <w:bottom w:val="none" w:sz="0" w:space="6" w:color="auto"/>
                                <w:right w:val="single" w:sz="6" w:space="9" w:color="DADCE0"/>
                              </w:divBdr>
                            </w:div>
                            <w:div w:id="1719933766">
                              <w:marLeft w:val="0"/>
                              <w:marRight w:val="0"/>
                              <w:marTop w:val="0"/>
                              <w:marBottom w:val="0"/>
                              <w:divBdr>
                                <w:top w:val="none" w:sz="0" w:space="6" w:color="auto"/>
                                <w:left w:val="none" w:sz="0" w:space="9" w:color="auto"/>
                                <w:bottom w:val="none" w:sz="0" w:space="6" w:color="auto"/>
                                <w:right w:val="single" w:sz="6" w:space="9" w:color="DADCE0"/>
                              </w:divBdr>
                            </w:div>
                            <w:div w:id="1427537785">
                              <w:marLeft w:val="0"/>
                              <w:marRight w:val="0"/>
                              <w:marTop w:val="0"/>
                              <w:marBottom w:val="0"/>
                              <w:divBdr>
                                <w:top w:val="none" w:sz="0" w:space="6" w:color="auto"/>
                                <w:left w:val="none" w:sz="0" w:space="9" w:color="auto"/>
                                <w:bottom w:val="none" w:sz="0" w:space="6" w:color="auto"/>
                                <w:right w:val="single" w:sz="6" w:space="9" w:color="DADCE0"/>
                              </w:divBdr>
                            </w:div>
                            <w:div w:id="1904102178">
                              <w:marLeft w:val="0"/>
                              <w:marRight w:val="0"/>
                              <w:marTop w:val="0"/>
                              <w:marBottom w:val="0"/>
                              <w:divBdr>
                                <w:top w:val="none" w:sz="0" w:space="6" w:color="auto"/>
                                <w:left w:val="none" w:sz="0" w:space="9" w:color="auto"/>
                                <w:bottom w:val="none" w:sz="0" w:space="6" w:color="auto"/>
                                <w:right w:val="single" w:sz="6" w:space="9" w:color="DADCE0"/>
                              </w:divBdr>
                            </w:div>
                          </w:divsChild>
                        </w:div>
                        <w:div w:id="1476526476">
                          <w:marLeft w:val="0"/>
                          <w:marRight w:val="0"/>
                          <w:marTop w:val="0"/>
                          <w:marBottom w:val="0"/>
                          <w:divBdr>
                            <w:top w:val="none" w:sz="0" w:space="0" w:color="auto"/>
                            <w:left w:val="none" w:sz="0" w:space="0" w:color="auto"/>
                            <w:bottom w:val="single" w:sz="6" w:space="0" w:color="DADCE0"/>
                            <w:right w:val="none" w:sz="0" w:space="0" w:color="auto"/>
                          </w:divBdr>
                          <w:divsChild>
                            <w:div w:id="83888973">
                              <w:marLeft w:val="0"/>
                              <w:marRight w:val="0"/>
                              <w:marTop w:val="0"/>
                              <w:marBottom w:val="0"/>
                              <w:divBdr>
                                <w:top w:val="none" w:sz="0" w:space="6" w:color="auto"/>
                                <w:left w:val="none" w:sz="0" w:space="9" w:color="auto"/>
                                <w:bottom w:val="none" w:sz="0" w:space="6" w:color="auto"/>
                                <w:right w:val="single" w:sz="6" w:space="9" w:color="DADCE0"/>
                              </w:divBdr>
                            </w:div>
                            <w:div w:id="157692331">
                              <w:marLeft w:val="0"/>
                              <w:marRight w:val="0"/>
                              <w:marTop w:val="0"/>
                              <w:marBottom w:val="0"/>
                              <w:divBdr>
                                <w:top w:val="none" w:sz="0" w:space="6" w:color="auto"/>
                                <w:left w:val="none" w:sz="0" w:space="9" w:color="auto"/>
                                <w:bottom w:val="none" w:sz="0" w:space="6" w:color="auto"/>
                                <w:right w:val="single" w:sz="6" w:space="9" w:color="DADCE0"/>
                              </w:divBdr>
                            </w:div>
                            <w:div w:id="208995795">
                              <w:marLeft w:val="0"/>
                              <w:marRight w:val="0"/>
                              <w:marTop w:val="0"/>
                              <w:marBottom w:val="0"/>
                              <w:divBdr>
                                <w:top w:val="none" w:sz="0" w:space="6" w:color="auto"/>
                                <w:left w:val="none" w:sz="0" w:space="9" w:color="auto"/>
                                <w:bottom w:val="none" w:sz="0" w:space="6" w:color="auto"/>
                                <w:right w:val="single" w:sz="6" w:space="9" w:color="DADCE0"/>
                              </w:divBdr>
                            </w:div>
                            <w:div w:id="1788968721">
                              <w:marLeft w:val="0"/>
                              <w:marRight w:val="0"/>
                              <w:marTop w:val="0"/>
                              <w:marBottom w:val="0"/>
                              <w:divBdr>
                                <w:top w:val="none" w:sz="0" w:space="6" w:color="auto"/>
                                <w:left w:val="none" w:sz="0" w:space="9" w:color="auto"/>
                                <w:bottom w:val="none" w:sz="0" w:space="6" w:color="auto"/>
                                <w:right w:val="single" w:sz="6" w:space="9" w:color="DADCE0"/>
                              </w:divBdr>
                            </w:div>
                            <w:div w:id="1767995854">
                              <w:marLeft w:val="0"/>
                              <w:marRight w:val="0"/>
                              <w:marTop w:val="0"/>
                              <w:marBottom w:val="0"/>
                              <w:divBdr>
                                <w:top w:val="none" w:sz="0" w:space="6" w:color="auto"/>
                                <w:left w:val="none" w:sz="0" w:space="9" w:color="auto"/>
                                <w:bottom w:val="none" w:sz="0" w:space="6" w:color="auto"/>
                                <w:right w:val="single" w:sz="6" w:space="9" w:color="DADCE0"/>
                              </w:divBdr>
                            </w:div>
                            <w:div w:id="2096973153">
                              <w:marLeft w:val="0"/>
                              <w:marRight w:val="0"/>
                              <w:marTop w:val="0"/>
                              <w:marBottom w:val="0"/>
                              <w:divBdr>
                                <w:top w:val="none" w:sz="0" w:space="6" w:color="auto"/>
                                <w:left w:val="none" w:sz="0" w:space="9" w:color="auto"/>
                                <w:bottom w:val="none" w:sz="0" w:space="6" w:color="auto"/>
                                <w:right w:val="single" w:sz="6" w:space="9" w:color="DADCE0"/>
                              </w:divBdr>
                            </w:div>
                            <w:div w:id="1078361694">
                              <w:marLeft w:val="0"/>
                              <w:marRight w:val="0"/>
                              <w:marTop w:val="0"/>
                              <w:marBottom w:val="0"/>
                              <w:divBdr>
                                <w:top w:val="none" w:sz="0" w:space="6" w:color="auto"/>
                                <w:left w:val="none" w:sz="0" w:space="9" w:color="auto"/>
                                <w:bottom w:val="none" w:sz="0" w:space="6" w:color="auto"/>
                                <w:right w:val="single" w:sz="6" w:space="9" w:color="DADCE0"/>
                              </w:divBdr>
                            </w:div>
                            <w:div w:id="437604111">
                              <w:marLeft w:val="0"/>
                              <w:marRight w:val="0"/>
                              <w:marTop w:val="0"/>
                              <w:marBottom w:val="0"/>
                              <w:divBdr>
                                <w:top w:val="none" w:sz="0" w:space="6" w:color="auto"/>
                                <w:left w:val="none" w:sz="0" w:space="9" w:color="auto"/>
                                <w:bottom w:val="none" w:sz="0" w:space="6" w:color="auto"/>
                                <w:right w:val="single" w:sz="6" w:space="9" w:color="DADCE0"/>
                              </w:divBdr>
                            </w:div>
                            <w:div w:id="514854991">
                              <w:marLeft w:val="0"/>
                              <w:marRight w:val="0"/>
                              <w:marTop w:val="0"/>
                              <w:marBottom w:val="0"/>
                              <w:divBdr>
                                <w:top w:val="none" w:sz="0" w:space="6" w:color="auto"/>
                                <w:left w:val="none" w:sz="0" w:space="9" w:color="auto"/>
                                <w:bottom w:val="none" w:sz="0" w:space="6" w:color="auto"/>
                                <w:right w:val="single" w:sz="6" w:space="9" w:color="DADCE0"/>
                              </w:divBdr>
                            </w:div>
                            <w:div w:id="768089786">
                              <w:marLeft w:val="0"/>
                              <w:marRight w:val="0"/>
                              <w:marTop w:val="0"/>
                              <w:marBottom w:val="0"/>
                              <w:divBdr>
                                <w:top w:val="none" w:sz="0" w:space="6" w:color="auto"/>
                                <w:left w:val="none" w:sz="0" w:space="9" w:color="auto"/>
                                <w:bottom w:val="none" w:sz="0" w:space="6" w:color="auto"/>
                                <w:right w:val="single" w:sz="6" w:space="9" w:color="DADCE0"/>
                              </w:divBdr>
                            </w:div>
                          </w:divsChild>
                        </w:div>
                        <w:div w:id="1480461844">
                          <w:marLeft w:val="0"/>
                          <w:marRight w:val="0"/>
                          <w:marTop w:val="0"/>
                          <w:marBottom w:val="0"/>
                          <w:divBdr>
                            <w:top w:val="none" w:sz="0" w:space="0" w:color="auto"/>
                            <w:left w:val="none" w:sz="0" w:space="0" w:color="auto"/>
                            <w:bottom w:val="single" w:sz="6" w:space="0" w:color="DADCE0"/>
                            <w:right w:val="none" w:sz="0" w:space="0" w:color="auto"/>
                          </w:divBdr>
                          <w:divsChild>
                            <w:div w:id="1791514828">
                              <w:marLeft w:val="0"/>
                              <w:marRight w:val="0"/>
                              <w:marTop w:val="0"/>
                              <w:marBottom w:val="0"/>
                              <w:divBdr>
                                <w:top w:val="none" w:sz="0" w:space="6" w:color="auto"/>
                                <w:left w:val="none" w:sz="0" w:space="9" w:color="auto"/>
                                <w:bottom w:val="none" w:sz="0" w:space="6" w:color="auto"/>
                                <w:right w:val="single" w:sz="6" w:space="9" w:color="DADCE0"/>
                              </w:divBdr>
                            </w:div>
                            <w:div w:id="633558190">
                              <w:marLeft w:val="0"/>
                              <w:marRight w:val="0"/>
                              <w:marTop w:val="0"/>
                              <w:marBottom w:val="0"/>
                              <w:divBdr>
                                <w:top w:val="none" w:sz="0" w:space="6" w:color="auto"/>
                                <w:left w:val="none" w:sz="0" w:space="9" w:color="auto"/>
                                <w:bottom w:val="none" w:sz="0" w:space="6" w:color="auto"/>
                                <w:right w:val="single" w:sz="6" w:space="9" w:color="DADCE0"/>
                              </w:divBdr>
                            </w:div>
                            <w:div w:id="907107327">
                              <w:marLeft w:val="0"/>
                              <w:marRight w:val="0"/>
                              <w:marTop w:val="0"/>
                              <w:marBottom w:val="0"/>
                              <w:divBdr>
                                <w:top w:val="none" w:sz="0" w:space="6" w:color="auto"/>
                                <w:left w:val="none" w:sz="0" w:space="9" w:color="auto"/>
                                <w:bottom w:val="none" w:sz="0" w:space="6" w:color="auto"/>
                                <w:right w:val="single" w:sz="6" w:space="9" w:color="DADCE0"/>
                              </w:divBdr>
                            </w:div>
                            <w:div w:id="1762994711">
                              <w:marLeft w:val="0"/>
                              <w:marRight w:val="0"/>
                              <w:marTop w:val="0"/>
                              <w:marBottom w:val="0"/>
                              <w:divBdr>
                                <w:top w:val="none" w:sz="0" w:space="6" w:color="auto"/>
                                <w:left w:val="none" w:sz="0" w:space="9" w:color="auto"/>
                                <w:bottom w:val="none" w:sz="0" w:space="6" w:color="auto"/>
                                <w:right w:val="single" w:sz="6" w:space="9" w:color="DADCE0"/>
                              </w:divBdr>
                            </w:div>
                            <w:div w:id="1249264410">
                              <w:marLeft w:val="0"/>
                              <w:marRight w:val="0"/>
                              <w:marTop w:val="0"/>
                              <w:marBottom w:val="0"/>
                              <w:divBdr>
                                <w:top w:val="none" w:sz="0" w:space="6" w:color="auto"/>
                                <w:left w:val="none" w:sz="0" w:space="9" w:color="auto"/>
                                <w:bottom w:val="none" w:sz="0" w:space="6" w:color="auto"/>
                                <w:right w:val="single" w:sz="6" w:space="9" w:color="DADCE0"/>
                              </w:divBdr>
                            </w:div>
                            <w:div w:id="1422794138">
                              <w:marLeft w:val="0"/>
                              <w:marRight w:val="0"/>
                              <w:marTop w:val="0"/>
                              <w:marBottom w:val="0"/>
                              <w:divBdr>
                                <w:top w:val="none" w:sz="0" w:space="6" w:color="auto"/>
                                <w:left w:val="none" w:sz="0" w:space="9" w:color="auto"/>
                                <w:bottom w:val="none" w:sz="0" w:space="6" w:color="auto"/>
                                <w:right w:val="single" w:sz="6" w:space="9" w:color="DADCE0"/>
                              </w:divBdr>
                            </w:div>
                            <w:div w:id="551235588">
                              <w:marLeft w:val="0"/>
                              <w:marRight w:val="0"/>
                              <w:marTop w:val="0"/>
                              <w:marBottom w:val="0"/>
                              <w:divBdr>
                                <w:top w:val="none" w:sz="0" w:space="6" w:color="auto"/>
                                <w:left w:val="none" w:sz="0" w:space="9" w:color="auto"/>
                                <w:bottom w:val="none" w:sz="0" w:space="6" w:color="auto"/>
                                <w:right w:val="single" w:sz="6" w:space="9" w:color="DADCE0"/>
                              </w:divBdr>
                            </w:div>
                            <w:div w:id="333261931">
                              <w:marLeft w:val="0"/>
                              <w:marRight w:val="0"/>
                              <w:marTop w:val="0"/>
                              <w:marBottom w:val="0"/>
                              <w:divBdr>
                                <w:top w:val="none" w:sz="0" w:space="6" w:color="auto"/>
                                <w:left w:val="none" w:sz="0" w:space="9" w:color="auto"/>
                                <w:bottom w:val="none" w:sz="0" w:space="6" w:color="auto"/>
                                <w:right w:val="single" w:sz="6" w:space="9" w:color="DADCE0"/>
                              </w:divBdr>
                            </w:div>
                            <w:div w:id="734622705">
                              <w:marLeft w:val="0"/>
                              <w:marRight w:val="0"/>
                              <w:marTop w:val="0"/>
                              <w:marBottom w:val="0"/>
                              <w:divBdr>
                                <w:top w:val="none" w:sz="0" w:space="6" w:color="auto"/>
                                <w:left w:val="none" w:sz="0" w:space="9" w:color="auto"/>
                                <w:bottom w:val="none" w:sz="0" w:space="6" w:color="auto"/>
                                <w:right w:val="single" w:sz="6" w:space="9" w:color="DADCE0"/>
                              </w:divBdr>
                            </w:div>
                            <w:div w:id="512038085">
                              <w:marLeft w:val="0"/>
                              <w:marRight w:val="0"/>
                              <w:marTop w:val="0"/>
                              <w:marBottom w:val="0"/>
                              <w:divBdr>
                                <w:top w:val="none" w:sz="0" w:space="6" w:color="auto"/>
                                <w:left w:val="none" w:sz="0" w:space="9" w:color="auto"/>
                                <w:bottom w:val="none" w:sz="0" w:space="6" w:color="auto"/>
                                <w:right w:val="single" w:sz="6" w:space="9" w:color="DADCE0"/>
                              </w:divBdr>
                            </w:div>
                          </w:divsChild>
                        </w:div>
                        <w:div w:id="34040252">
                          <w:marLeft w:val="0"/>
                          <w:marRight w:val="0"/>
                          <w:marTop w:val="0"/>
                          <w:marBottom w:val="0"/>
                          <w:divBdr>
                            <w:top w:val="none" w:sz="0" w:space="0" w:color="auto"/>
                            <w:left w:val="none" w:sz="0" w:space="0" w:color="auto"/>
                            <w:bottom w:val="single" w:sz="6" w:space="0" w:color="DADCE0"/>
                            <w:right w:val="none" w:sz="0" w:space="0" w:color="auto"/>
                          </w:divBdr>
                          <w:divsChild>
                            <w:div w:id="494497125">
                              <w:marLeft w:val="0"/>
                              <w:marRight w:val="0"/>
                              <w:marTop w:val="0"/>
                              <w:marBottom w:val="0"/>
                              <w:divBdr>
                                <w:top w:val="none" w:sz="0" w:space="6" w:color="auto"/>
                                <w:left w:val="none" w:sz="0" w:space="9" w:color="auto"/>
                                <w:bottom w:val="none" w:sz="0" w:space="6" w:color="auto"/>
                                <w:right w:val="single" w:sz="6" w:space="9" w:color="DADCE0"/>
                              </w:divBdr>
                            </w:div>
                            <w:div w:id="1401950626">
                              <w:marLeft w:val="0"/>
                              <w:marRight w:val="0"/>
                              <w:marTop w:val="0"/>
                              <w:marBottom w:val="0"/>
                              <w:divBdr>
                                <w:top w:val="none" w:sz="0" w:space="6" w:color="auto"/>
                                <w:left w:val="none" w:sz="0" w:space="9" w:color="auto"/>
                                <w:bottom w:val="none" w:sz="0" w:space="6" w:color="auto"/>
                                <w:right w:val="single" w:sz="6" w:space="9" w:color="DADCE0"/>
                              </w:divBdr>
                            </w:div>
                            <w:div w:id="2096318153">
                              <w:marLeft w:val="0"/>
                              <w:marRight w:val="0"/>
                              <w:marTop w:val="0"/>
                              <w:marBottom w:val="0"/>
                              <w:divBdr>
                                <w:top w:val="none" w:sz="0" w:space="6" w:color="auto"/>
                                <w:left w:val="none" w:sz="0" w:space="9" w:color="auto"/>
                                <w:bottom w:val="none" w:sz="0" w:space="6" w:color="auto"/>
                                <w:right w:val="single" w:sz="6" w:space="9" w:color="DADCE0"/>
                              </w:divBdr>
                            </w:div>
                            <w:div w:id="676925589">
                              <w:marLeft w:val="0"/>
                              <w:marRight w:val="0"/>
                              <w:marTop w:val="0"/>
                              <w:marBottom w:val="0"/>
                              <w:divBdr>
                                <w:top w:val="none" w:sz="0" w:space="6" w:color="auto"/>
                                <w:left w:val="none" w:sz="0" w:space="9" w:color="auto"/>
                                <w:bottom w:val="none" w:sz="0" w:space="6" w:color="auto"/>
                                <w:right w:val="single" w:sz="6" w:space="9" w:color="DADCE0"/>
                              </w:divBdr>
                            </w:div>
                            <w:div w:id="914165513">
                              <w:marLeft w:val="0"/>
                              <w:marRight w:val="0"/>
                              <w:marTop w:val="0"/>
                              <w:marBottom w:val="0"/>
                              <w:divBdr>
                                <w:top w:val="none" w:sz="0" w:space="6" w:color="auto"/>
                                <w:left w:val="none" w:sz="0" w:space="9" w:color="auto"/>
                                <w:bottom w:val="none" w:sz="0" w:space="6" w:color="auto"/>
                                <w:right w:val="single" w:sz="6" w:space="9" w:color="DADCE0"/>
                              </w:divBdr>
                            </w:div>
                            <w:div w:id="1255166418">
                              <w:marLeft w:val="0"/>
                              <w:marRight w:val="0"/>
                              <w:marTop w:val="0"/>
                              <w:marBottom w:val="0"/>
                              <w:divBdr>
                                <w:top w:val="none" w:sz="0" w:space="6" w:color="auto"/>
                                <w:left w:val="none" w:sz="0" w:space="9" w:color="auto"/>
                                <w:bottom w:val="none" w:sz="0" w:space="6" w:color="auto"/>
                                <w:right w:val="single" w:sz="6" w:space="9" w:color="DADCE0"/>
                              </w:divBdr>
                            </w:div>
                            <w:div w:id="213391740">
                              <w:marLeft w:val="0"/>
                              <w:marRight w:val="0"/>
                              <w:marTop w:val="0"/>
                              <w:marBottom w:val="0"/>
                              <w:divBdr>
                                <w:top w:val="none" w:sz="0" w:space="6" w:color="auto"/>
                                <w:left w:val="none" w:sz="0" w:space="9" w:color="auto"/>
                                <w:bottom w:val="none" w:sz="0" w:space="6" w:color="auto"/>
                                <w:right w:val="single" w:sz="6" w:space="9" w:color="DADCE0"/>
                              </w:divBdr>
                            </w:div>
                            <w:div w:id="665211173">
                              <w:marLeft w:val="0"/>
                              <w:marRight w:val="0"/>
                              <w:marTop w:val="0"/>
                              <w:marBottom w:val="0"/>
                              <w:divBdr>
                                <w:top w:val="none" w:sz="0" w:space="6" w:color="auto"/>
                                <w:left w:val="none" w:sz="0" w:space="9" w:color="auto"/>
                                <w:bottom w:val="none" w:sz="0" w:space="6" w:color="auto"/>
                                <w:right w:val="single" w:sz="6" w:space="9" w:color="DADCE0"/>
                              </w:divBdr>
                            </w:div>
                            <w:div w:id="144518542">
                              <w:marLeft w:val="0"/>
                              <w:marRight w:val="0"/>
                              <w:marTop w:val="0"/>
                              <w:marBottom w:val="0"/>
                              <w:divBdr>
                                <w:top w:val="none" w:sz="0" w:space="6" w:color="auto"/>
                                <w:left w:val="none" w:sz="0" w:space="9" w:color="auto"/>
                                <w:bottom w:val="none" w:sz="0" w:space="6" w:color="auto"/>
                                <w:right w:val="single" w:sz="6" w:space="9" w:color="DADCE0"/>
                              </w:divBdr>
                            </w:div>
                            <w:div w:id="623463486">
                              <w:marLeft w:val="0"/>
                              <w:marRight w:val="0"/>
                              <w:marTop w:val="0"/>
                              <w:marBottom w:val="0"/>
                              <w:divBdr>
                                <w:top w:val="none" w:sz="0" w:space="6" w:color="auto"/>
                                <w:left w:val="none" w:sz="0" w:space="9" w:color="auto"/>
                                <w:bottom w:val="none" w:sz="0" w:space="6" w:color="auto"/>
                                <w:right w:val="single" w:sz="6" w:space="9" w:color="DADCE0"/>
                              </w:divBdr>
                            </w:div>
                          </w:divsChild>
                        </w:div>
                        <w:div w:id="1025717275">
                          <w:marLeft w:val="0"/>
                          <w:marRight w:val="0"/>
                          <w:marTop w:val="0"/>
                          <w:marBottom w:val="0"/>
                          <w:divBdr>
                            <w:top w:val="none" w:sz="0" w:space="0" w:color="auto"/>
                            <w:left w:val="none" w:sz="0" w:space="0" w:color="auto"/>
                            <w:bottom w:val="single" w:sz="6" w:space="0" w:color="DADCE0"/>
                            <w:right w:val="none" w:sz="0" w:space="0" w:color="auto"/>
                          </w:divBdr>
                          <w:divsChild>
                            <w:div w:id="1837764761">
                              <w:marLeft w:val="0"/>
                              <w:marRight w:val="0"/>
                              <w:marTop w:val="0"/>
                              <w:marBottom w:val="0"/>
                              <w:divBdr>
                                <w:top w:val="none" w:sz="0" w:space="6" w:color="auto"/>
                                <w:left w:val="none" w:sz="0" w:space="9" w:color="auto"/>
                                <w:bottom w:val="none" w:sz="0" w:space="6" w:color="auto"/>
                                <w:right w:val="single" w:sz="6" w:space="9" w:color="DADCE0"/>
                              </w:divBdr>
                            </w:div>
                            <w:div w:id="1445734543">
                              <w:marLeft w:val="0"/>
                              <w:marRight w:val="0"/>
                              <w:marTop w:val="0"/>
                              <w:marBottom w:val="0"/>
                              <w:divBdr>
                                <w:top w:val="none" w:sz="0" w:space="6" w:color="auto"/>
                                <w:left w:val="none" w:sz="0" w:space="9" w:color="auto"/>
                                <w:bottom w:val="none" w:sz="0" w:space="6" w:color="auto"/>
                                <w:right w:val="single" w:sz="6" w:space="9" w:color="DADCE0"/>
                              </w:divBdr>
                            </w:div>
                            <w:div w:id="279993452">
                              <w:marLeft w:val="0"/>
                              <w:marRight w:val="0"/>
                              <w:marTop w:val="0"/>
                              <w:marBottom w:val="0"/>
                              <w:divBdr>
                                <w:top w:val="none" w:sz="0" w:space="6" w:color="auto"/>
                                <w:left w:val="none" w:sz="0" w:space="9" w:color="auto"/>
                                <w:bottom w:val="none" w:sz="0" w:space="6" w:color="auto"/>
                                <w:right w:val="single" w:sz="6" w:space="9" w:color="DADCE0"/>
                              </w:divBdr>
                            </w:div>
                            <w:div w:id="1012492160">
                              <w:marLeft w:val="0"/>
                              <w:marRight w:val="0"/>
                              <w:marTop w:val="0"/>
                              <w:marBottom w:val="0"/>
                              <w:divBdr>
                                <w:top w:val="none" w:sz="0" w:space="6" w:color="auto"/>
                                <w:left w:val="none" w:sz="0" w:space="9" w:color="auto"/>
                                <w:bottom w:val="none" w:sz="0" w:space="6" w:color="auto"/>
                                <w:right w:val="single" w:sz="6" w:space="9" w:color="DADCE0"/>
                              </w:divBdr>
                            </w:div>
                            <w:div w:id="864439768">
                              <w:marLeft w:val="0"/>
                              <w:marRight w:val="0"/>
                              <w:marTop w:val="0"/>
                              <w:marBottom w:val="0"/>
                              <w:divBdr>
                                <w:top w:val="none" w:sz="0" w:space="6" w:color="auto"/>
                                <w:left w:val="none" w:sz="0" w:space="9" w:color="auto"/>
                                <w:bottom w:val="none" w:sz="0" w:space="6" w:color="auto"/>
                                <w:right w:val="single" w:sz="6" w:space="9" w:color="DADCE0"/>
                              </w:divBdr>
                            </w:div>
                            <w:div w:id="2088383845">
                              <w:marLeft w:val="0"/>
                              <w:marRight w:val="0"/>
                              <w:marTop w:val="0"/>
                              <w:marBottom w:val="0"/>
                              <w:divBdr>
                                <w:top w:val="none" w:sz="0" w:space="6" w:color="auto"/>
                                <w:left w:val="none" w:sz="0" w:space="9" w:color="auto"/>
                                <w:bottom w:val="none" w:sz="0" w:space="6" w:color="auto"/>
                                <w:right w:val="single" w:sz="6" w:space="9" w:color="DADCE0"/>
                              </w:divBdr>
                            </w:div>
                            <w:div w:id="236523764">
                              <w:marLeft w:val="0"/>
                              <w:marRight w:val="0"/>
                              <w:marTop w:val="0"/>
                              <w:marBottom w:val="0"/>
                              <w:divBdr>
                                <w:top w:val="none" w:sz="0" w:space="6" w:color="auto"/>
                                <w:left w:val="none" w:sz="0" w:space="9" w:color="auto"/>
                                <w:bottom w:val="none" w:sz="0" w:space="6" w:color="auto"/>
                                <w:right w:val="single" w:sz="6" w:space="9" w:color="DADCE0"/>
                              </w:divBdr>
                            </w:div>
                            <w:div w:id="1591625664">
                              <w:marLeft w:val="0"/>
                              <w:marRight w:val="0"/>
                              <w:marTop w:val="0"/>
                              <w:marBottom w:val="0"/>
                              <w:divBdr>
                                <w:top w:val="none" w:sz="0" w:space="6" w:color="auto"/>
                                <w:left w:val="none" w:sz="0" w:space="9" w:color="auto"/>
                                <w:bottom w:val="none" w:sz="0" w:space="6" w:color="auto"/>
                                <w:right w:val="single" w:sz="6" w:space="9" w:color="DADCE0"/>
                              </w:divBdr>
                            </w:div>
                            <w:div w:id="1063411117">
                              <w:marLeft w:val="0"/>
                              <w:marRight w:val="0"/>
                              <w:marTop w:val="0"/>
                              <w:marBottom w:val="0"/>
                              <w:divBdr>
                                <w:top w:val="none" w:sz="0" w:space="6" w:color="auto"/>
                                <w:left w:val="none" w:sz="0" w:space="9" w:color="auto"/>
                                <w:bottom w:val="none" w:sz="0" w:space="6" w:color="auto"/>
                                <w:right w:val="single" w:sz="6" w:space="9" w:color="DADCE0"/>
                              </w:divBdr>
                            </w:div>
                            <w:div w:id="1703244025">
                              <w:marLeft w:val="0"/>
                              <w:marRight w:val="0"/>
                              <w:marTop w:val="0"/>
                              <w:marBottom w:val="0"/>
                              <w:divBdr>
                                <w:top w:val="none" w:sz="0" w:space="6" w:color="auto"/>
                                <w:left w:val="none" w:sz="0" w:space="9" w:color="auto"/>
                                <w:bottom w:val="none" w:sz="0" w:space="6" w:color="auto"/>
                                <w:right w:val="single" w:sz="6" w:space="9" w:color="DADCE0"/>
                              </w:divBdr>
                            </w:div>
                          </w:divsChild>
                        </w:div>
                        <w:div w:id="1714966214">
                          <w:marLeft w:val="0"/>
                          <w:marRight w:val="0"/>
                          <w:marTop w:val="0"/>
                          <w:marBottom w:val="0"/>
                          <w:divBdr>
                            <w:top w:val="none" w:sz="0" w:space="0" w:color="auto"/>
                            <w:left w:val="none" w:sz="0" w:space="0" w:color="auto"/>
                            <w:bottom w:val="single" w:sz="6" w:space="0" w:color="DADCE0"/>
                            <w:right w:val="none" w:sz="0" w:space="0" w:color="auto"/>
                          </w:divBdr>
                          <w:divsChild>
                            <w:div w:id="375007950">
                              <w:marLeft w:val="0"/>
                              <w:marRight w:val="0"/>
                              <w:marTop w:val="0"/>
                              <w:marBottom w:val="0"/>
                              <w:divBdr>
                                <w:top w:val="none" w:sz="0" w:space="6" w:color="auto"/>
                                <w:left w:val="none" w:sz="0" w:space="9" w:color="auto"/>
                                <w:bottom w:val="none" w:sz="0" w:space="6" w:color="auto"/>
                                <w:right w:val="single" w:sz="6" w:space="9" w:color="DADCE0"/>
                              </w:divBdr>
                            </w:div>
                            <w:div w:id="948201479">
                              <w:marLeft w:val="0"/>
                              <w:marRight w:val="0"/>
                              <w:marTop w:val="0"/>
                              <w:marBottom w:val="0"/>
                              <w:divBdr>
                                <w:top w:val="none" w:sz="0" w:space="6" w:color="auto"/>
                                <w:left w:val="none" w:sz="0" w:space="9" w:color="auto"/>
                                <w:bottom w:val="none" w:sz="0" w:space="6" w:color="auto"/>
                                <w:right w:val="single" w:sz="6" w:space="9" w:color="DADCE0"/>
                              </w:divBdr>
                            </w:div>
                            <w:div w:id="1869685263">
                              <w:marLeft w:val="0"/>
                              <w:marRight w:val="0"/>
                              <w:marTop w:val="0"/>
                              <w:marBottom w:val="0"/>
                              <w:divBdr>
                                <w:top w:val="none" w:sz="0" w:space="6" w:color="auto"/>
                                <w:left w:val="none" w:sz="0" w:space="9" w:color="auto"/>
                                <w:bottom w:val="none" w:sz="0" w:space="6" w:color="auto"/>
                                <w:right w:val="single" w:sz="6" w:space="9" w:color="DADCE0"/>
                              </w:divBdr>
                            </w:div>
                            <w:div w:id="526404898">
                              <w:marLeft w:val="0"/>
                              <w:marRight w:val="0"/>
                              <w:marTop w:val="0"/>
                              <w:marBottom w:val="0"/>
                              <w:divBdr>
                                <w:top w:val="none" w:sz="0" w:space="6" w:color="auto"/>
                                <w:left w:val="none" w:sz="0" w:space="9" w:color="auto"/>
                                <w:bottom w:val="none" w:sz="0" w:space="6" w:color="auto"/>
                                <w:right w:val="single" w:sz="6" w:space="9" w:color="DADCE0"/>
                              </w:divBdr>
                            </w:div>
                            <w:div w:id="1064331548">
                              <w:marLeft w:val="0"/>
                              <w:marRight w:val="0"/>
                              <w:marTop w:val="0"/>
                              <w:marBottom w:val="0"/>
                              <w:divBdr>
                                <w:top w:val="none" w:sz="0" w:space="6" w:color="auto"/>
                                <w:left w:val="none" w:sz="0" w:space="9" w:color="auto"/>
                                <w:bottom w:val="none" w:sz="0" w:space="6" w:color="auto"/>
                                <w:right w:val="single" w:sz="6" w:space="9" w:color="DADCE0"/>
                              </w:divBdr>
                            </w:div>
                            <w:div w:id="2103722416">
                              <w:marLeft w:val="0"/>
                              <w:marRight w:val="0"/>
                              <w:marTop w:val="0"/>
                              <w:marBottom w:val="0"/>
                              <w:divBdr>
                                <w:top w:val="none" w:sz="0" w:space="6" w:color="auto"/>
                                <w:left w:val="none" w:sz="0" w:space="9" w:color="auto"/>
                                <w:bottom w:val="none" w:sz="0" w:space="6" w:color="auto"/>
                                <w:right w:val="single" w:sz="6" w:space="9" w:color="DADCE0"/>
                              </w:divBdr>
                            </w:div>
                            <w:div w:id="276330084">
                              <w:marLeft w:val="0"/>
                              <w:marRight w:val="0"/>
                              <w:marTop w:val="0"/>
                              <w:marBottom w:val="0"/>
                              <w:divBdr>
                                <w:top w:val="none" w:sz="0" w:space="6" w:color="auto"/>
                                <w:left w:val="none" w:sz="0" w:space="9" w:color="auto"/>
                                <w:bottom w:val="none" w:sz="0" w:space="6" w:color="auto"/>
                                <w:right w:val="single" w:sz="6" w:space="9" w:color="DADCE0"/>
                              </w:divBdr>
                            </w:div>
                            <w:div w:id="1934122957">
                              <w:marLeft w:val="0"/>
                              <w:marRight w:val="0"/>
                              <w:marTop w:val="0"/>
                              <w:marBottom w:val="0"/>
                              <w:divBdr>
                                <w:top w:val="none" w:sz="0" w:space="6" w:color="auto"/>
                                <w:left w:val="none" w:sz="0" w:space="9" w:color="auto"/>
                                <w:bottom w:val="none" w:sz="0" w:space="6" w:color="auto"/>
                                <w:right w:val="single" w:sz="6" w:space="9" w:color="DADCE0"/>
                              </w:divBdr>
                            </w:div>
                            <w:div w:id="1709842230">
                              <w:marLeft w:val="0"/>
                              <w:marRight w:val="0"/>
                              <w:marTop w:val="0"/>
                              <w:marBottom w:val="0"/>
                              <w:divBdr>
                                <w:top w:val="none" w:sz="0" w:space="6" w:color="auto"/>
                                <w:left w:val="none" w:sz="0" w:space="9" w:color="auto"/>
                                <w:bottom w:val="none" w:sz="0" w:space="6" w:color="auto"/>
                                <w:right w:val="single" w:sz="6" w:space="9" w:color="DADCE0"/>
                              </w:divBdr>
                            </w:div>
                            <w:div w:id="1629823988">
                              <w:marLeft w:val="0"/>
                              <w:marRight w:val="0"/>
                              <w:marTop w:val="0"/>
                              <w:marBottom w:val="0"/>
                              <w:divBdr>
                                <w:top w:val="none" w:sz="0" w:space="6" w:color="auto"/>
                                <w:left w:val="none" w:sz="0" w:space="9" w:color="auto"/>
                                <w:bottom w:val="none" w:sz="0" w:space="6" w:color="auto"/>
                                <w:right w:val="single" w:sz="6" w:space="9" w:color="DADCE0"/>
                              </w:divBdr>
                            </w:div>
                          </w:divsChild>
                        </w:div>
                        <w:div w:id="1347251918">
                          <w:marLeft w:val="0"/>
                          <w:marRight w:val="0"/>
                          <w:marTop w:val="0"/>
                          <w:marBottom w:val="0"/>
                          <w:divBdr>
                            <w:top w:val="none" w:sz="0" w:space="0" w:color="auto"/>
                            <w:left w:val="none" w:sz="0" w:space="0" w:color="auto"/>
                            <w:bottom w:val="single" w:sz="6" w:space="0" w:color="DADCE0"/>
                            <w:right w:val="none" w:sz="0" w:space="0" w:color="auto"/>
                          </w:divBdr>
                          <w:divsChild>
                            <w:div w:id="388185860">
                              <w:marLeft w:val="0"/>
                              <w:marRight w:val="0"/>
                              <w:marTop w:val="0"/>
                              <w:marBottom w:val="0"/>
                              <w:divBdr>
                                <w:top w:val="none" w:sz="0" w:space="6" w:color="auto"/>
                                <w:left w:val="none" w:sz="0" w:space="9" w:color="auto"/>
                                <w:bottom w:val="none" w:sz="0" w:space="6" w:color="auto"/>
                                <w:right w:val="single" w:sz="6" w:space="9" w:color="DADCE0"/>
                              </w:divBdr>
                            </w:div>
                            <w:div w:id="227494057">
                              <w:marLeft w:val="0"/>
                              <w:marRight w:val="0"/>
                              <w:marTop w:val="0"/>
                              <w:marBottom w:val="0"/>
                              <w:divBdr>
                                <w:top w:val="none" w:sz="0" w:space="6" w:color="auto"/>
                                <w:left w:val="none" w:sz="0" w:space="9" w:color="auto"/>
                                <w:bottom w:val="none" w:sz="0" w:space="6" w:color="auto"/>
                                <w:right w:val="single" w:sz="6" w:space="9" w:color="DADCE0"/>
                              </w:divBdr>
                            </w:div>
                            <w:div w:id="342633298">
                              <w:marLeft w:val="0"/>
                              <w:marRight w:val="0"/>
                              <w:marTop w:val="0"/>
                              <w:marBottom w:val="0"/>
                              <w:divBdr>
                                <w:top w:val="none" w:sz="0" w:space="6" w:color="auto"/>
                                <w:left w:val="none" w:sz="0" w:space="9" w:color="auto"/>
                                <w:bottom w:val="none" w:sz="0" w:space="6" w:color="auto"/>
                                <w:right w:val="single" w:sz="6" w:space="9" w:color="DADCE0"/>
                              </w:divBdr>
                            </w:div>
                            <w:div w:id="1807813750">
                              <w:marLeft w:val="0"/>
                              <w:marRight w:val="0"/>
                              <w:marTop w:val="0"/>
                              <w:marBottom w:val="0"/>
                              <w:divBdr>
                                <w:top w:val="none" w:sz="0" w:space="6" w:color="auto"/>
                                <w:left w:val="none" w:sz="0" w:space="9" w:color="auto"/>
                                <w:bottom w:val="none" w:sz="0" w:space="6" w:color="auto"/>
                                <w:right w:val="single" w:sz="6" w:space="9" w:color="DADCE0"/>
                              </w:divBdr>
                            </w:div>
                            <w:div w:id="74328857">
                              <w:marLeft w:val="0"/>
                              <w:marRight w:val="0"/>
                              <w:marTop w:val="0"/>
                              <w:marBottom w:val="0"/>
                              <w:divBdr>
                                <w:top w:val="none" w:sz="0" w:space="6" w:color="auto"/>
                                <w:left w:val="none" w:sz="0" w:space="9" w:color="auto"/>
                                <w:bottom w:val="none" w:sz="0" w:space="6" w:color="auto"/>
                                <w:right w:val="single" w:sz="6" w:space="9" w:color="DADCE0"/>
                              </w:divBdr>
                            </w:div>
                            <w:div w:id="1792281234">
                              <w:marLeft w:val="0"/>
                              <w:marRight w:val="0"/>
                              <w:marTop w:val="0"/>
                              <w:marBottom w:val="0"/>
                              <w:divBdr>
                                <w:top w:val="none" w:sz="0" w:space="6" w:color="auto"/>
                                <w:left w:val="none" w:sz="0" w:space="9" w:color="auto"/>
                                <w:bottom w:val="none" w:sz="0" w:space="6" w:color="auto"/>
                                <w:right w:val="single" w:sz="6" w:space="9" w:color="DADCE0"/>
                              </w:divBdr>
                            </w:div>
                            <w:div w:id="270205256">
                              <w:marLeft w:val="0"/>
                              <w:marRight w:val="0"/>
                              <w:marTop w:val="0"/>
                              <w:marBottom w:val="0"/>
                              <w:divBdr>
                                <w:top w:val="none" w:sz="0" w:space="6" w:color="auto"/>
                                <w:left w:val="none" w:sz="0" w:space="9" w:color="auto"/>
                                <w:bottom w:val="none" w:sz="0" w:space="6" w:color="auto"/>
                                <w:right w:val="single" w:sz="6" w:space="9" w:color="DADCE0"/>
                              </w:divBdr>
                            </w:div>
                            <w:div w:id="600603933">
                              <w:marLeft w:val="0"/>
                              <w:marRight w:val="0"/>
                              <w:marTop w:val="0"/>
                              <w:marBottom w:val="0"/>
                              <w:divBdr>
                                <w:top w:val="none" w:sz="0" w:space="6" w:color="auto"/>
                                <w:left w:val="none" w:sz="0" w:space="9" w:color="auto"/>
                                <w:bottom w:val="none" w:sz="0" w:space="6" w:color="auto"/>
                                <w:right w:val="single" w:sz="6" w:space="9" w:color="DADCE0"/>
                              </w:divBdr>
                            </w:div>
                            <w:div w:id="1626500140">
                              <w:marLeft w:val="0"/>
                              <w:marRight w:val="0"/>
                              <w:marTop w:val="0"/>
                              <w:marBottom w:val="0"/>
                              <w:divBdr>
                                <w:top w:val="none" w:sz="0" w:space="6" w:color="auto"/>
                                <w:left w:val="none" w:sz="0" w:space="9" w:color="auto"/>
                                <w:bottom w:val="none" w:sz="0" w:space="6" w:color="auto"/>
                                <w:right w:val="single" w:sz="6" w:space="9" w:color="DADCE0"/>
                              </w:divBdr>
                            </w:div>
                            <w:div w:id="1979341335">
                              <w:marLeft w:val="0"/>
                              <w:marRight w:val="0"/>
                              <w:marTop w:val="0"/>
                              <w:marBottom w:val="0"/>
                              <w:divBdr>
                                <w:top w:val="none" w:sz="0" w:space="6" w:color="auto"/>
                                <w:left w:val="none" w:sz="0" w:space="9" w:color="auto"/>
                                <w:bottom w:val="none" w:sz="0" w:space="6" w:color="auto"/>
                                <w:right w:val="single" w:sz="6" w:space="9" w:color="DADCE0"/>
                              </w:divBdr>
                            </w:div>
                          </w:divsChild>
                        </w:div>
                      </w:divsChild>
                    </w:div>
                  </w:divsChild>
                </w:div>
              </w:divsChild>
            </w:div>
          </w:divsChild>
        </w:div>
        <w:div w:id="61636459">
          <w:marLeft w:val="360"/>
          <w:marRight w:val="0"/>
          <w:marTop w:val="0"/>
          <w:marBottom w:val="0"/>
          <w:divBdr>
            <w:top w:val="none" w:sz="0" w:space="0" w:color="auto"/>
            <w:left w:val="none" w:sz="0" w:space="0" w:color="auto"/>
            <w:bottom w:val="none" w:sz="0" w:space="0" w:color="auto"/>
            <w:right w:val="none" w:sz="0" w:space="0" w:color="auto"/>
          </w:divBdr>
          <w:divsChild>
            <w:div w:id="138033870">
              <w:marLeft w:val="0"/>
              <w:marRight w:val="0"/>
              <w:marTop w:val="0"/>
              <w:marBottom w:val="0"/>
              <w:divBdr>
                <w:top w:val="none" w:sz="0" w:space="0" w:color="auto"/>
                <w:left w:val="none" w:sz="0" w:space="0" w:color="auto"/>
                <w:bottom w:val="single" w:sz="6" w:space="18" w:color="DADCE0"/>
                <w:right w:val="none" w:sz="0" w:space="0" w:color="auto"/>
              </w:divBdr>
              <w:divsChild>
                <w:div w:id="591940557">
                  <w:marLeft w:val="0"/>
                  <w:marRight w:val="0"/>
                  <w:marTop w:val="0"/>
                  <w:marBottom w:val="0"/>
                  <w:divBdr>
                    <w:top w:val="none" w:sz="0" w:space="0" w:color="auto"/>
                    <w:left w:val="none" w:sz="0" w:space="0" w:color="auto"/>
                    <w:bottom w:val="none" w:sz="0" w:space="0" w:color="auto"/>
                    <w:right w:val="none" w:sz="0" w:space="0" w:color="auto"/>
                  </w:divBdr>
                  <w:divsChild>
                    <w:div w:id="308634377">
                      <w:marLeft w:val="0"/>
                      <w:marRight w:val="0"/>
                      <w:marTop w:val="0"/>
                      <w:marBottom w:val="240"/>
                      <w:divBdr>
                        <w:top w:val="none" w:sz="0" w:space="0" w:color="auto"/>
                        <w:left w:val="none" w:sz="0" w:space="0" w:color="auto"/>
                        <w:bottom w:val="none" w:sz="0" w:space="0" w:color="auto"/>
                        <w:right w:val="none" w:sz="0" w:space="0" w:color="auto"/>
                      </w:divBdr>
                    </w:div>
                    <w:div w:id="694889759">
                      <w:marLeft w:val="0"/>
                      <w:marRight w:val="0"/>
                      <w:marTop w:val="0"/>
                      <w:marBottom w:val="60"/>
                      <w:divBdr>
                        <w:top w:val="none" w:sz="0" w:space="0" w:color="auto"/>
                        <w:left w:val="none" w:sz="0" w:space="0" w:color="auto"/>
                        <w:bottom w:val="none" w:sz="0" w:space="0" w:color="auto"/>
                        <w:right w:val="none" w:sz="0" w:space="0" w:color="auto"/>
                      </w:divBdr>
                      <w:divsChild>
                        <w:div w:id="13571231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100960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21789850">
      <w:bodyDiv w:val="1"/>
      <w:marLeft w:val="0"/>
      <w:marRight w:val="0"/>
      <w:marTop w:val="0"/>
      <w:marBottom w:val="0"/>
      <w:divBdr>
        <w:top w:val="none" w:sz="0" w:space="0" w:color="auto"/>
        <w:left w:val="none" w:sz="0" w:space="0" w:color="auto"/>
        <w:bottom w:val="none" w:sz="0" w:space="0" w:color="auto"/>
        <w:right w:val="none" w:sz="0" w:space="0" w:color="auto"/>
      </w:divBdr>
    </w:div>
    <w:div w:id="195293429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6132514">
      <w:bodyDiv w:val="1"/>
      <w:marLeft w:val="0"/>
      <w:marRight w:val="0"/>
      <w:marTop w:val="0"/>
      <w:marBottom w:val="0"/>
      <w:divBdr>
        <w:top w:val="none" w:sz="0" w:space="0" w:color="auto"/>
        <w:left w:val="none" w:sz="0" w:space="0" w:color="auto"/>
        <w:bottom w:val="none" w:sz="0" w:space="0" w:color="auto"/>
        <w:right w:val="none" w:sz="0" w:space="0" w:color="auto"/>
      </w:divBdr>
    </w:div>
    <w:div w:id="20536518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4276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road-traffic-injur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swish9/synthetic-indian-automobile-crash-data/da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ti\AppData\Roaming\Microsoft\Templates\Professional%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38CD9E05-A72C-4923-952C-7A8FAA724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2245</TotalTime>
  <Pages>10</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dc:creator>
  <cp:keywords/>
  <dc:description/>
  <cp:lastModifiedBy>Deepti</cp:lastModifiedBy>
  <cp:revision>14</cp:revision>
  <dcterms:created xsi:type="dcterms:W3CDTF">2024-04-30T17:23:00Z</dcterms:created>
  <dcterms:modified xsi:type="dcterms:W3CDTF">2024-05-24T11:59:00Z</dcterms:modified>
</cp:coreProperties>
</file>